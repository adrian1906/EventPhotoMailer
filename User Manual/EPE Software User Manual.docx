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83643656"/>
        <w:docPartObj>
          <w:docPartGallery w:val="Cover Pages"/>
          <w:docPartUnique/>
        </w:docPartObj>
      </w:sdtPr>
      <w:sdtContent>
        <w:tbl>
          <w:tblPr>
            <w:tblpPr w:leftFromText="187" w:rightFromText="187" w:vertAnchor="page" w:horzAnchor="page" w:tblpYSpec="top"/>
            <w:tblW w:w="12441" w:type="dxa"/>
            <w:tblLook w:val="04A0"/>
          </w:tblPr>
          <w:tblGrid>
            <w:gridCol w:w="1526"/>
            <w:gridCol w:w="10915"/>
          </w:tblGrid>
          <w:tr w:rsidR="00D67377" w:rsidTr="0040635E">
            <w:trPr>
              <w:trHeight w:val="1440"/>
            </w:trPr>
            <w:tc>
              <w:tcPr>
                <w:tcW w:w="1526" w:type="dxa"/>
                <w:tcBorders>
                  <w:right w:val="single" w:sz="4" w:space="0" w:color="FFFFFF" w:themeColor="background1"/>
                </w:tcBorders>
                <w:shd w:val="clear" w:color="auto" w:fill="858585" w:themeFill="accent2" w:themeFillShade="BF"/>
              </w:tcPr>
              <w:p w:rsidR="00D67377" w:rsidRDefault="00D67377"/>
            </w:tc>
            <w:tc>
              <w:tcPr>
                <w:tcW w:w="10915" w:type="dxa"/>
                <w:tcBorders>
                  <w:left w:val="single" w:sz="4" w:space="0" w:color="FFFFFF" w:themeColor="background1"/>
                </w:tcBorders>
                <w:shd w:val="clear" w:color="auto" w:fill="858585" w:themeFill="accent2" w:themeFillShade="BF"/>
                <w:vAlign w:val="bottom"/>
              </w:tcPr>
              <w:sdt>
                <w:sdtPr>
                  <w:alias w:val="Company"/>
                  <w:id w:val="15676123"/>
                  <w:dataBinding w:prefixMappings="xmlns:ns0='http://schemas.openxmlformats.org/officeDocument/2006/extended-properties'" w:xpath="/ns0:Properties[1]/ns0:Company[1]" w:storeItemID="{6668398D-A668-4E3E-A5EB-62B293D839F1}"/>
                  <w:text/>
                </w:sdtPr>
                <w:sdtContent>
                  <w:p w:rsidR="00D67377" w:rsidRPr="00D67377" w:rsidRDefault="00AA69CE" w:rsidP="00AA69CE">
                    <w:pPr>
                      <w:pStyle w:val="Title"/>
                    </w:pPr>
                    <w:r>
                      <w:t>Adrian Hood Engineering Solutions</w:t>
                    </w:r>
                  </w:p>
                </w:sdtContent>
              </w:sdt>
            </w:tc>
          </w:tr>
          <w:tr w:rsidR="00D67377" w:rsidTr="0040635E">
            <w:trPr>
              <w:trHeight w:val="2880"/>
            </w:trPr>
            <w:tc>
              <w:tcPr>
                <w:tcW w:w="1526" w:type="dxa"/>
              </w:tcPr>
              <w:p w:rsidR="00D67377" w:rsidRDefault="00D67377"/>
            </w:tc>
            <w:tc>
              <w:tcPr>
                <w:tcW w:w="10915" w:type="dxa"/>
                <w:vAlign w:val="center"/>
              </w:tcPr>
              <w:p w:rsidR="00317C1F" w:rsidRDefault="00BB0D14">
                <w:pPr>
                  <w:pStyle w:val="NoSpacing"/>
                  <w:rPr>
                    <w:sz w:val="36"/>
                    <w:szCs w:val="144"/>
                  </w:rPr>
                </w:pPr>
                <w:r w:rsidRPr="00317C1F">
                  <w:rPr>
                    <w:color w:val="707070" w:themeColor="accent3" w:themeShade="BF"/>
                    <w:sz w:val="12"/>
                  </w:rPr>
                  <w:t>[</w:t>
                </w:r>
                <w:r w:rsidR="00317C1F" w:rsidRPr="00317C1F">
                  <w:rPr>
                    <w:sz w:val="36"/>
                    <w:szCs w:val="144"/>
                  </w:rPr>
                  <w:t xml:space="preserve"> Event Photo Emailer &amp; Facebook Uploader</w:t>
                </w:r>
              </w:p>
              <w:p w:rsidR="00D67377" w:rsidRPr="00317C1F" w:rsidRDefault="00317C1F">
                <w:pPr>
                  <w:pStyle w:val="NoSpacing"/>
                  <w:rPr>
                    <w:color w:val="707070" w:themeColor="accent3" w:themeShade="BF"/>
                    <w:sz w:val="12"/>
                  </w:rPr>
                </w:pPr>
                <w:r w:rsidRPr="00317C1F">
                  <w:rPr>
                    <w:sz w:val="36"/>
                    <w:szCs w:val="144"/>
                  </w:rPr>
                  <w:t xml:space="preserve">Version </w:t>
                </w:r>
                <w:r w:rsidR="00C26CC8">
                  <w:rPr>
                    <w:sz w:val="36"/>
                    <w:szCs w:val="144"/>
                  </w:rPr>
                  <w:t>5</w:t>
                </w:r>
                <w:r w:rsidRPr="00317C1F">
                  <w:rPr>
                    <w:sz w:val="36"/>
                    <w:szCs w:val="144"/>
                  </w:rPr>
                  <w:t>.</w:t>
                </w:r>
                <w:r w:rsidR="00C26CC8">
                  <w:rPr>
                    <w:sz w:val="36"/>
                    <w:szCs w:val="144"/>
                  </w:rPr>
                  <w:t>0</w:t>
                </w:r>
                <w:r w:rsidR="00BB0D14" w:rsidRPr="00317C1F">
                  <w:rPr>
                    <w:color w:val="707070" w:themeColor="accent3" w:themeShade="BF"/>
                    <w:sz w:val="12"/>
                  </w:rPr>
                  <w:t>]</w:t>
                </w:r>
              </w:p>
              <w:sdt>
                <w:sdtPr>
                  <w:rPr>
                    <w:color w:val="707070"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Content>
                  <w:p w:rsidR="00D67377" w:rsidRDefault="00AA69CE">
                    <w:pPr>
                      <w:pStyle w:val="NoSpacing"/>
                      <w:rPr>
                        <w:color w:val="707070" w:themeColor="accent3" w:themeShade="BF"/>
                      </w:rPr>
                    </w:pPr>
                    <w:r>
                      <w:rPr>
                        <w:color w:val="707070" w:themeColor="accent3" w:themeShade="BF"/>
                      </w:rPr>
                      <w:t>Adrian Hood, Sr. PhD</w:t>
                    </w:r>
                  </w:p>
                </w:sdtContent>
              </w:sdt>
              <w:p w:rsidR="00D67377" w:rsidRDefault="00D67377">
                <w:pPr>
                  <w:pStyle w:val="NoSpacing"/>
                  <w:rPr>
                    <w:color w:val="707070" w:themeColor="accent3" w:themeShade="BF"/>
                  </w:rPr>
                </w:pPr>
              </w:p>
            </w:tc>
          </w:tr>
        </w:tbl>
        <w:p w:rsidR="00D67377" w:rsidRDefault="00D67377"/>
        <w:p w:rsidR="00D67377" w:rsidRDefault="00D67377"/>
        <w:tbl>
          <w:tblPr>
            <w:tblpPr w:leftFromText="187" w:rightFromText="187" w:horzAnchor="margin" w:tblpXSpec="center" w:tblpYSpec="bottom"/>
            <w:tblW w:w="5000" w:type="pct"/>
            <w:tblLook w:val="04A0"/>
          </w:tblPr>
          <w:tblGrid>
            <w:gridCol w:w="9576"/>
          </w:tblGrid>
          <w:tr w:rsidR="00D67377">
            <w:tc>
              <w:tcPr>
                <w:tcW w:w="0" w:type="auto"/>
              </w:tcPr>
              <w:p w:rsidR="00D67377" w:rsidRDefault="00D67377" w:rsidP="00317C1F">
                <w:pPr>
                  <w:pStyle w:val="NoSpacing"/>
                  <w:rPr>
                    <w:b/>
                    <w:bCs/>
                    <w:caps/>
                    <w:sz w:val="72"/>
                    <w:szCs w:val="72"/>
                  </w:rPr>
                </w:pPr>
                <w:r>
                  <w:rPr>
                    <w:b/>
                    <w:bCs/>
                    <w:caps/>
                    <w:color w:val="707070" w:themeColor="accent3" w:themeShade="BF"/>
                    <w:sz w:val="72"/>
                    <w:szCs w:val="72"/>
                  </w:rPr>
                  <w:t>[</w:t>
                </w:r>
                <w:sdt>
                  <w:sdtPr>
                    <w:rPr>
                      <w:sz w:val="56"/>
                      <w:szCs w:val="144"/>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317C1F" w:rsidRPr="00317C1F">
                      <w:rPr>
                        <w:sz w:val="56"/>
                        <w:szCs w:val="144"/>
                      </w:rPr>
                      <w:t xml:space="preserve"> Software User Manual</w:t>
                    </w:r>
                  </w:sdtContent>
                </w:sdt>
                <w:r>
                  <w:rPr>
                    <w:b/>
                    <w:bCs/>
                    <w:caps/>
                    <w:color w:val="707070" w:themeColor="accent3" w:themeShade="BF"/>
                    <w:sz w:val="72"/>
                    <w:szCs w:val="72"/>
                  </w:rPr>
                  <w:t>]</w:t>
                </w:r>
              </w:p>
            </w:tc>
          </w:tr>
          <w:tr w:rsidR="00D67377">
            <w:sdt>
              <w:sdt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D67377" w:rsidRDefault="00317C1F" w:rsidP="00DC49EB">
                    <w:pPr>
                      <w:pStyle w:val="NoSpacing"/>
                      <w:jc w:val="both"/>
                      <w:rPr>
                        <w:color w:val="808080" w:themeColor="background1" w:themeShade="80"/>
                      </w:rPr>
                    </w:pPr>
                    <w:r>
                      <w:t>This</w:t>
                    </w:r>
                    <w:r w:rsidRPr="00317C1F">
                      <w:t xml:space="preserve"> program was originally developed to help event photographers improve sales by providing a </w:t>
                    </w:r>
                    <w:r w:rsidR="00982B3B">
                      <w:t xml:space="preserve">simple </w:t>
                    </w:r>
                    <w:r w:rsidRPr="00317C1F">
                      <w:t>tool to email individual proofs to a large number of customers fast and e</w:t>
                    </w:r>
                    <w:r w:rsidR="00DC49EB">
                      <w:t>asily</w:t>
                    </w:r>
                    <w:r w:rsidRPr="00317C1F">
                      <w:t>. It has since evolved into a program that can seamlessly integrate a “Print to Email” &amp; a “Post to Facebook” features into many existing photography software packages</w:t>
                    </w:r>
                    <w:r w:rsidR="00DC49EB">
                      <w:t>.</w:t>
                    </w:r>
                  </w:p>
                </w:tc>
              </w:sdtContent>
            </w:sdt>
          </w:tr>
        </w:tbl>
        <w:p w:rsidR="00D67377" w:rsidRDefault="00B73F4F" w:rsidP="00BB0D14">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2.55pt;margin-top:11.2pt;width:280.3pt;height:280.35pt;z-index:-251645952;mso-position-horizontal-relative:text;mso-position-vertical-relative:text">
                <v:imagedata r:id="rId9" o:title=""/>
              </v:shape>
              <o:OLEObject Type="Embed" ProgID="Photoshop.Image.9" ShapeID="_x0000_s1026" DrawAspect="Content" ObjectID="_1516873290" r:id="rId10">
                <o:FieldCodes>\s</o:FieldCodes>
              </o:OLEObject>
            </w:pict>
          </w:r>
        </w:p>
        <w:p w:rsidR="00D67377" w:rsidRDefault="00D67377">
          <w:pPr>
            <w:spacing w:after="200" w:line="276" w:lineRule="auto"/>
            <w:rPr>
              <w:rFonts w:asciiTheme="majorHAnsi" w:eastAsiaTheme="majorEastAsia" w:hAnsiTheme="majorHAnsi" w:cstheme="majorBidi"/>
              <w:color w:val="000000" w:themeColor="text2" w:themeShade="BF"/>
              <w:spacing w:val="5"/>
              <w:kern w:val="28"/>
              <w:sz w:val="52"/>
              <w:szCs w:val="52"/>
            </w:rPr>
          </w:pPr>
          <w:r>
            <w:br w:type="page"/>
          </w:r>
        </w:p>
      </w:sdtContent>
    </w:sdt>
    <w:p w:rsidR="00FF538B" w:rsidRDefault="00FF538B" w:rsidP="00753B13">
      <w:pPr>
        <w:pStyle w:val="Heading3"/>
      </w:pPr>
      <w:bookmarkStart w:id="0" w:name="_Toc316658781"/>
      <w:r>
        <w:lastRenderedPageBreak/>
        <w:t>Revision History</w:t>
      </w:r>
      <w:bookmarkEnd w:id="0"/>
    </w:p>
    <w:p w:rsidR="00FF538B" w:rsidRDefault="00FF538B" w:rsidP="00FF538B"/>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10"/>
        <w:gridCol w:w="1293"/>
        <w:gridCol w:w="6625"/>
        <w:gridCol w:w="31"/>
      </w:tblGrid>
      <w:tr w:rsidR="00FF538B" w:rsidRPr="0040635E" w:rsidTr="00BB0D14">
        <w:tc>
          <w:tcPr>
            <w:tcW w:w="1110" w:type="dxa"/>
            <w:shd w:val="pct20" w:color="auto" w:fill="auto"/>
          </w:tcPr>
          <w:p w:rsidR="00FF538B" w:rsidRPr="0040635E" w:rsidRDefault="00BB0D14"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Version</w:t>
            </w:r>
          </w:p>
        </w:tc>
        <w:tc>
          <w:tcPr>
            <w:tcW w:w="1293" w:type="dxa"/>
            <w:shd w:val="pct20" w:color="auto" w:fill="auto"/>
          </w:tcPr>
          <w:p w:rsidR="00FF538B" w:rsidRPr="0040635E" w:rsidRDefault="00FF538B"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Date</w:t>
            </w:r>
          </w:p>
        </w:tc>
        <w:tc>
          <w:tcPr>
            <w:tcW w:w="6656" w:type="dxa"/>
            <w:gridSpan w:val="2"/>
            <w:shd w:val="pct20" w:color="auto" w:fill="auto"/>
          </w:tcPr>
          <w:p w:rsidR="00FF538B" w:rsidRPr="0040635E" w:rsidRDefault="00FF538B"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Revision Description</w:t>
            </w:r>
          </w:p>
        </w:tc>
      </w:tr>
      <w:tr w:rsidR="00FF538B" w:rsidRPr="0040635E" w:rsidTr="00BB0D14">
        <w:trPr>
          <w:gridAfter w:val="1"/>
          <w:wAfter w:w="31" w:type="dxa"/>
        </w:trPr>
        <w:tc>
          <w:tcPr>
            <w:tcW w:w="1110" w:type="dxa"/>
          </w:tcPr>
          <w:p w:rsidR="00FF538B" w:rsidRPr="0040635E" w:rsidRDefault="00FF538B"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1.0</w:t>
            </w:r>
          </w:p>
        </w:tc>
        <w:tc>
          <w:tcPr>
            <w:tcW w:w="1293" w:type="dxa"/>
          </w:tcPr>
          <w:p w:rsidR="00FF538B" w:rsidRPr="0040635E" w:rsidRDefault="00887AAE"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8/21/2010</w:t>
            </w:r>
          </w:p>
        </w:tc>
        <w:tc>
          <w:tcPr>
            <w:tcW w:w="6625" w:type="dxa"/>
          </w:tcPr>
          <w:p w:rsidR="00FF538B" w:rsidRPr="0040635E" w:rsidRDefault="00887AAE"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 xml:space="preserve"> Template Creation</w:t>
            </w:r>
          </w:p>
        </w:tc>
      </w:tr>
      <w:tr w:rsidR="00FF538B" w:rsidRPr="0040635E" w:rsidTr="00BB0D14">
        <w:trPr>
          <w:gridAfter w:val="1"/>
          <w:wAfter w:w="31" w:type="dxa"/>
        </w:trPr>
        <w:tc>
          <w:tcPr>
            <w:tcW w:w="1110" w:type="dxa"/>
          </w:tcPr>
          <w:p w:rsidR="00FF538B" w:rsidRPr="0040635E" w:rsidRDefault="00887AAE"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1.1</w:t>
            </w:r>
          </w:p>
        </w:tc>
        <w:tc>
          <w:tcPr>
            <w:tcW w:w="1293" w:type="dxa"/>
          </w:tcPr>
          <w:p w:rsidR="00FF538B" w:rsidRPr="0040635E" w:rsidRDefault="00887AAE"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8/22/2010</w:t>
            </w:r>
          </w:p>
        </w:tc>
        <w:tc>
          <w:tcPr>
            <w:tcW w:w="6625" w:type="dxa"/>
          </w:tcPr>
          <w:p w:rsidR="00FF538B" w:rsidRPr="0040635E" w:rsidRDefault="00B424F5" w:rsidP="00BB0D14">
            <w:pPr>
              <w:pStyle w:val="NoSpacing"/>
              <w:rPr>
                <w:rFonts w:ascii="Arial Unicode MS" w:eastAsia="Arial Unicode MS" w:hAnsi="Arial Unicode MS" w:cs="Arial Unicode MS"/>
              </w:rPr>
            </w:pPr>
            <w:r w:rsidRPr="0040635E">
              <w:rPr>
                <w:rFonts w:ascii="Arial Unicode MS" w:eastAsia="Arial Unicode MS" w:hAnsi="Arial Unicode MS" w:cs="Arial Unicode MS"/>
              </w:rPr>
              <w:t xml:space="preserve">TOS Styles </w:t>
            </w:r>
            <w:r w:rsidR="00887AAE" w:rsidRPr="0040635E">
              <w:rPr>
                <w:rFonts w:ascii="Arial Unicode MS" w:eastAsia="Arial Unicode MS" w:hAnsi="Arial Unicode MS" w:cs="Arial Unicode MS"/>
              </w:rPr>
              <w:t>Updated</w:t>
            </w:r>
          </w:p>
        </w:tc>
      </w:tr>
      <w:tr w:rsidR="00FF538B" w:rsidRPr="0040635E" w:rsidTr="00BB0D14">
        <w:trPr>
          <w:gridAfter w:val="1"/>
          <w:wAfter w:w="31" w:type="dxa"/>
        </w:trPr>
        <w:tc>
          <w:tcPr>
            <w:tcW w:w="1110" w:type="dxa"/>
          </w:tcPr>
          <w:p w:rsidR="00FF538B" w:rsidRPr="0040635E" w:rsidRDefault="00FF538B" w:rsidP="00BB0D14">
            <w:pPr>
              <w:pStyle w:val="NoSpacing"/>
              <w:rPr>
                <w:rFonts w:ascii="Arial Unicode MS" w:eastAsia="Arial Unicode MS" w:hAnsi="Arial Unicode MS" w:cs="Arial Unicode MS"/>
              </w:rPr>
            </w:pPr>
          </w:p>
        </w:tc>
        <w:tc>
          <w:tcPr>
            <w:tcW w:w="1293" w:type="dxa"/>
          </w:tcPr>
          <w:p w:rsidR="00FF538B" w:rsidRPr="0040635E" w:rsidRDefault="00FF538B" w:rsidP="00BB0D14">
            <w:pPr>
              <w:pStyle w:val="NoSpacing"/>
              <w:rPr>
                <w:rFonts w:ascii="Arial Unicode MS" w:eastAsia="Arial Unicode MS" w:hAnsi="Arial Unicode MS" w:cs="Arial Unicode MS"/>
              </w:rPr>
            </w:pPr>
          </w:p>
        </w:tc>
        <w:tc>
          <w:tcPr>
            <w:tcW w:w="6625" w:type="dxa"/>
          </w:tcPr>
          <w:p w:rsidR="00FF538B" w:rsidRPr="0040635E" w:rsidRDefault="00FF538B" w:rsidP="00BB0D14">
            <w:pPr>
              <w:pStyle w:val="NoSpacing"/>
              <w:rPr>
                <w:rFonts w:ascii="Arial Unicode MS" w:eastAsia="Arial Unicode MS" w:hAnsi="Arial Unicode MS" w:cs="Arial Unicode MS"/>
              </w:rPr>
            </w:pPr>
          </w:p>
        </w:tc>
      </w:tr>
    </w:tbl>
    <w:p w:rsidR="00FF538B" w:rsidRDefault="00FF538B" w:rsidP="00FF538B"/>
    <w:p w:rsidR="00FF538B" w:rsidRDefault="00FF538B" w:rsidP="00FF538B"/>
    <w:p w:rsidR="00FF538B" w:rsidRDefault="00FF538B" w:rsidP="00FF538B"/>
    <w:p w:rsidR="00FF538B" w:rsidRDefault="00FF538B" w:rsidP="00FF538B">
      <w:pPr>
        <w:sectPr w:rsidR="00FF538B">
          <w:headerReference w:type="default" r:id="rId11"/>
          <w:footerReference w:type="default" r:id="rId12"/>
          <w:footerReference w:type="first" r:id="rId13"/>
          <w:pgSz w:w="12240" w:h="15840" w:code="1"/>
          <w:pgMar w:top="1440" w:right="1440" w:bottom="1440" w:left="1440" w:header="720" w:footer="720" w:gutter="0"/>
          <w:pgNumType w:fmt="lowerRoman" w:start="1"/>
          <w:cols w:space="720"/>
        </w:sectPr>
      </w:pPr>
    </w:p>
    <w:p w:rsidR="00FF538B" w:rsidRPr="0040635E" w:rsidRDefault="00FF538B" w:rsidP="003C66EA">
      <w:pPr>
        <w:pStyle w:val="Heading1"/>
        <w:numPr>
          <w:ilvl w:val="0"/>
          <w:numId w:val="0"/>
        </w:numPr>
        <w:ind w:left="720" w:hanging="360"/>
        <w:rPr>
          <w:rFonts w:ascii="Arial Unicode MS" w:eastAsia="Arial Unicode MS" w:hAnsi="Arial Unicode MS" w:cs="Arial Unicode MS"/>
        </w:rPr>
      </w:pPr>
      <w:bookmarkStart w:id="1" w:name="_Toc316658782"/>
      <w:r w:rsidRPr="0040635E">
        <w:rPr>
          <w:rFonts w:ascii="Arial Unicode MS" w:eastAsia="Arial Unicode MS" w:hAnsi="Arial Unicode MS" w:cs="Arial Unicode MS"/>
        </w:rPr>
        <w:lastRenderedPageBreak/>
        <w:t>Table of Contents</w:t>
      </w:r>
      <w:bookmarkEnd w:id="1"/>
    </w:p>
    <w:sdt>
      <w:sdtPr>
        <w:rPr>
          <w:rFonts w:ascii="Times New Roman" w:eastAsia="Times New Roman" w:hAnsi="Times New Roman" w:cs="Times New Roman"/>
          <w:b w:val="0"/>
          <w:bCs w:val="0"/>
          <w:color w:val="auto"/>
          <w:sz w:val="24"/>
          <w:szCs w:val="24"/>
          <w:lang w:eastAsia="en-US"/>
        </w:rPr>
        <w:id w:val="89056041"/>
        <w:docPartObj>
          <w:docPartGallery w:val="Table of Contents"/>
          <w:docPartUnique/>
        </w:docPartObj>
      </w:sdtPr>
      <w:sdtContent>
        <w:p w:rsidR="004361EE" w:rsidRDefault="004361EE">
          <w:pPr>
            <w:pStyle w:val="TOCHeading"/>
          </w:pPr>
          <w:r>
            <w:t>Contents</w:t>
          </w:r>
        </w:p>
        <w:p w:rsidR="004361EE" w:rsidRDefault="00B73F4F">
          <w:pPr>
            <w:pStyle w:val="TOC3"/>
            <w:rPr>
              <w:rFonts w:asciiTheme="minorHAnsi" w:eastAsiaTheme="minorEastAsia" w:hAnsiTheme="minorHAnsi" w:cstheme="minorBidi"/>
              <w:noProof/>
              <w:sz w:val="22"/>
              <w:szCs w:val="22"/>
            </w:rPr>
          </w:pPr>
          <w:r w:rsidRPr="00B73F4F">
            <w:fldChar w:fldCharType="begin"/>
          </w:r>
          <w:r w:rsidR="004361EE">
            <w:instrText xml:space="preserve"> TOC \o "1-3" \h \z \u </w:instrText>
          </w:r>
          <w:r w:rsidRPr="00B73F4F">
            <w:fldChar w:fldCharType="separate"/>
          </w:r>
          <w:hyperlink w:anchor="_Toc316658781" w:history="1">
            <w:r w:rsidR="004361EE" w:rsidRPr="0059518D">
              <w:rPr>
                <w:rStyle w:val="Hyperlink"/>
                <w:noProof/>
              </w:rPr>
              <w:t>Revision History</w:t>
            </w:r>
            <w:r w:rsidR="004361EE">
              <w:rPr>
                <w:noProof/>
                <w:webHidden/>
              </w:rPr>
              <w:tab/>
            </w:r>
            <w:r>
              <w:rPr>
                <w:noProof/>
                <w:webHidden/>
              </w:rPr>
              <w:fldChar w:fldCharType="begin"/>
            </w:r>
            <w:r w:rsidR="004361EE">
              <w:rPr>
                <w:noProof/>
                <w:webHidden/>
              </w:rPr>
              <w:instrText xml:space="preserve"> PAGEREF _Toc316658781 \h </w:instrText>
            </w:r>
            <w:r>
              <w:rPr>
                <w:noProof/>
                <w:webHidden/>
              </w:rPr>
            </w:r>
            <w:r>
              <w:rPr>
                <w:noProof/>
                <w:webHidden/>
              </w:rPr>
              <w:fldChar w:fldCharType="separate"/>
            </w:r>
            <w:r w:rsidR="00CA4158">
              <w:rPr>
                <w:noProof/>
                <w:webHidden/>
              </w:rPr>
              <w:t>ii</w:t>
            </w:r>
            <w:r>
              <w:rPr>
                <w:noProof/>
                <w:webHidden/>
              </w:rPr>
              <w:fldChar w:fldCharType="end"/>
            </w:r>
          </w:hyperlink>
        </w:p>
        <w:p w:rsidR="004361EE" w:rsidRDefault="00B73F4F">
          <w:pPr>
            <w:pStyle w:val="TOC1"/>
            <w:rPr>
              <w:rFonts w:asciiTheme="minorHAnsi" w:eastAsiaTheme="minorEastAsia" w:hAnsiTheme="minorHAnsi" w:cstheme="minorBidi"/>
              <w:b w:val="0"/>
              <w:i w:val="0"/>
              <w:noProof/>
              <w:szCs w:val="22"/>
            </w:rPr>
          </w:pPr>
          <w:hyperlink w:anchor="_Toc316658782" w:history="1">
            <w:r w:rsidR="004361EE" w:rsidRPr="0059518D">
              <w:rPr>
                <w:rStyle w:val="Hyperlink"/>
                <w:rFonts w:ascii="Arial Unicode MS" w:eastAsia="Arial Unicode MS" w:hAnsi="Arial Unicode MS" w:cs="Arial Unicode MS"/>
                <w:noProof/>
              </w:rPr>
              <w:t>Table of Contents</w:t>
            </w:r>
            <w:r w:rsidR="004361EE">
              <w:rPr>
                <w:noProof/>
                <w:webHidden/>
              </w:rPr>
              <w:tab/>
            </w:r>
            <w:r>
              <w:rPr>
                <w:noProof/>
                <w:webHidden/>
              </w:rPr>
              <w:fldChar w:fldCharType="begin"/>
            </w:r>
            <w:r w:rsidR="004361EE">
              <w:rPr>
                <w:noProof/>
                <w:webHidden/>
              </w:rPr>
              <w:instrText xml:space="preserve"> PAGEREF _Toc316658782 \h </w:instrText>
            </w:r>
            <w:r>
              <w:rPr>
                <w:noProof/>
                <w:webHidden/>
              </w:rPr>
            </w:r>
            <w:r>
              <w:rPr>
                <w:noProof/>
                <w:webHidden/>
              </w:rPr>
              <w:fldChar w:fldCharType="separate"/>
            </w:r>
            <w:r w:rsidR="00CA4158">
              <w:rPr>
                <w:noProof/>
                <w:webHidden/>
              </w:rPr>
              <w:t>0</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783" w:history="1">
            <w:r w:rsidR="004361EE" w:rsidRPr="0059518D">
              <w:rPr>
                <w:rStyle w:val="Hyperlink"/>
                <w:rFonts w:ascii="Arial Unicode MS" w:eastAsia="Arial Unicode MS" w:hAnsi="Arial Unicode MS" w:cs="Arial Unicode MS"/>
                <w:noProof/>
              </w:rPr>
              <w:t>1.</w:t>
            </w:r>
            <w:r w:rsidR="004361EE">
              <w:rPr>
                <w:rFonts w:asciiTheme="minorHAnsi" w:eastAsiaTheme="minorEastAsia" w:hAnsiTheme="minorHAnsi" w:cstheme="minorBidi"/>
                <w:b w:val="0"/>
                <w:i w:val="0"/>
                <w:noProof/>
                <w:szCs w:val="22"/>
              </w:rPr>
              <w:tab/>
            </w:r>
            <w:r w:rsidR="004361EE" w:rsidRPr="0059518D">
              <w:rPr>
                <w:rStyle w:val="Hyperlink"/>
                <w:rFonts w:ascii="Arial Unicode MS" w:eastAsia="Arial Unicode MS" w:hAnsi="Arial Unicode MS" w:cs="Arial Unicode MS"/>
                <w:noProof/>
              </w:rPr>
              <w:t>Introduction</w:t>
            </w:r>
            <w:r w:rsidR="004361EE">
              <w:rPr>
                <w:noProof/>
                <w:webHidden/>
              </w:rPr>
              <w:tab/>
            </w:r>
            <w:r>
              <w:rPr>
                <w:noProof/>
                <w:webHidden/>
              </w:rPr>
              <w:fldChar w:fldCharType="begin"/>
            </w:r>
            <w:r w:rsidR="004361EE">
              <w:rPr>
                <w:noProof/>
                <w:webHidden/>
              </w:rPr>
              <w:instrText xml:space="preserve"> PAGEREF _Toc316658783 \h </w:instrText>
            </w:r>
            <w:r>
              <w:rPr>
                <w:noProof/>
                <w:webHidden/>
              </w:rPr>
            </w:r>
            <w:r>
              <w:rPr>
                <w:noProof/>
                <w:webHidden/>
              </w:rPr>
              <w:fldChar w:fldCharType="separate"/>
            </w:r>
            <w:r w:rsidR="00CA4158">
              <w:rPr>
                <w:noProof/>
                <w:webHidden/>
              </w:rPr>
              <w:t>2</w:t>
            </w:r>
            <w:r>
              <w:rPr>
                <w:noProof/>
                <w:webHidden/>
              </w:rPr>
              <w:fldChar w:fldCharType="end"/>
            </w:r>
          </w:hyperlink>
        </w:p>
        <w:p w:rsidR="004361EE" w:rsidRDefault="00B73F4F">
          <w:pPr>
            <w:pStyle w:val="TOC2"/>
            <w:rPr>
              <w:rFonts w:asciiTheme="minorHAnsi" w:eastAsiaTheme="minorEastAsia" w:hAnsiTheme="minorHAnsi" w:cstheme="minorBidi"/>
              <w:b w:val="0"/>
              <w:noProof/>
              <w:szCs w:val="22"/>
            </w:rPr>
          </w:pPr>
          <w:hyperlink w:anchor="_Toc316658784" w:history="1">
            <w:r w:rsidR="004361EE" w:rsidRPr="0059518D">
              <w:rPr>
                <w:rStyle w:val="Hyperlink"/>
                <w:rFonts w:eastAsia="Arial Unicode MS"/>
                <w:noProof/>
              </w:rPr>
              <w:t>Main Features</w:t>
            </w:r>
            <w:r w:rsidR="004361EE">
              <w:rPr>
                <w:noProof/>
                <w:webHidden/>
              </w:rPr>
              <w:tab/>
            </w:r>
            <w:r>
              <w:rPr>
                <w:noProof/>
                <w:webHidden/>
              </w:rPr>
              <w:fldChar w:fldCharType="begin"/>
            </w:r>
            <w:r w:rsidR="004361EE">
              <w:rPr>
                <w:noProof/>
                <w:webHidden/>
              </w:rPr>
              <w:instrText xml:space="preserve"> PAGEREF _Toc316658784 \h </w:instrText>
            </w:r>
            <w:r>
              <w:rPr>
                <w:noProof/>
                <w:webHidden/>
              </w:rPr>
            </w:r>
            <w:r>
              <w:rPr>
                <w:noProof/>
                <w:webHidden/>
              </w:rPr>
              <w:fldChar w:fldCharType="separate"/>
            </w:r>
            <w:r w:rsidR="00CA4158">
              <w:rPr>
                <w:noProof/>
                <w:webHidden/>
              </w:rPr>
              <w:t>2</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785" w:history="1">
            <w:r w:rsidR="004361EE" w:rsidRPr="0059518D">
              <w:rPr>
                <w:rStyle w:val="Hyperlink"/>
                <w:rFonts w:eastAsia="Arial Unicode MS"/>
                <w:noProof/>
              </w:rPr>
              <w:t>2.</w:t>
            </w:r>
            <w:r w:rsidR="004361EE">
              <w:rPr>
                <w:rFonts w:asciiTheme="minorHAnsi" w:eastAsiaTheme="minorEastAsia" w:hAnsiTheme="minorHAnsi" w:cstheme="minorBidi"/>
                <w:b w:val="0"/>
                <w:i w:val="0"/>
                <w:noProof/>
                <w:szCs w:val="22"/>
              </w:rPr>
              <w:tab/>
            </w:r>
            <w:r w:rsidR="004361EE" w:rsidRPr="0059518D">
              <w:rPr>
                <w:rStyle w:val="Hyperlink"/>
                <w:rFonts w:eastAsia="Arial Unicode MS"/>
                <w:noProof/>
              </w:rPr>
              <w:t>Typical Workflows</w:t>
            </w:r>
            <w:r w:rsidR="004361EE">
              <w:rPr>
                <w:noProof/>
                <w:webHidden/>
              </w:rPr>
              <w:tab/>
            </w:r>
            <w:r>
              <w:rPr>
                <w:noProof/>
                <w:webHidden/>
              </w:rPr>
              <w:fldChar w:fldCharType="begin"/>
            </w:r>
            <w:r w:rsidR="004361EE">
              <w:rPr>
                <w:noProof/>
                <w:webHidden/>
              </w:rPr>
              <w:instrText xml:space="preserve"> PAGEREF _Toc316658785 \h </w:instrText>
            </w:r>
            <w:r>
              <w:rPr>
                <w:noProof/>
                <w:webHidden/>
              </w:rPr>
            </w:r>
            <w:r>
              <w:rPr>
                <w:noProof/>
                <w:webHidden/>
              </w:rPr>
              <w:fldChar w:fldCharType="separate"/>
            </w:r>
            <w:r w:rsidR="00CA4158">
              <w:rPr>
                <w:noProof/>
                <w:webHidden/>
              </w:rPr>
              <w:t>3</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86" w:history="1">
            <w:r w:rsidR="004361EE" w:rsidRPr="0059518D">
              <w:rPr>
                <w:rStyle w:val="Hyperlink"/>
                <w:noProof/>
              </w:rPr>
              <w:t>Example 1: On-site, multiple portrait assignment (Proofs are sent after post processing)</w:t>
            </w:r>
            <w:r w:rsidR="004361EE">
              <w:rPr>
                <w:noProof/>
                <w:webHidden/>
              </w:rPr>
              <w:tab/>
            </w:r>
            <w:r>
              <w:rPr>
                <w:noProof/>
                <w:webHidden/>
              </w:rPr>
              <w:fldChar w:fldCharType="begin"/>
            </w:r>
            <w:r w:rsidR="004361EE">
              <w:rPr>
                <w:noProof/>
                <w:webHidden/>
              </w:rPr>
              <w:instrText xml:space="preserve"> PAGEREF _Toc316658786 \h </w:instrText>
            </w:r>
            <w:r>
              <w:rPr>
                <w:noProof/>
                <w:webHidden/>
              </w:rPr>
            </w:r>
            <w:r>
              <w:rPr>
                <w:noProof/>
                <w:webHidden/>
              </w:rPr>
              <w:fldChar w:fldCharType="separate"/>
            </w:r>
            <w:r w:rsidR="00CA4158">
              <w:rPr>
                <w:noProof/>
                <w:webHidden/>
              </w:rPr>
              <w:t>3</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87" w:history="1">
            <w:r w:rsidR="004361EE" w:rsidRPr="0059518D">
              <w:rPr>
                <w:rStyle w:val="Hyperlink"/>
                <w:noProof/>
              </w:rPr>
              <w:t>Example 2: An on-site printing assignment that posts the images to Facebook, sends individuals their photos via email, and simultaneously produces a print.</w:t>
            </w:r>
            <w:r w:rsidR="004361EE">
              <w:rPr>
                <w:noProof/>
                <w:webHidden/>
              </w:rPr>
              <w:tab/>
            </w:r>
            <w:r>
              <w:rPr>
                <w:noProof/>
                <w:webHidden/>
              </w:rPr>
              <w:fldChar w:fldCharType="begin"/>
            </w:r>
            <w:r w:rsidR="004361EE">
              <w:rPr>
                <w:noProof/>
                <w:webHidden/>
              </w:rPr>
              <w:instrText xml:space="preserve"> PAGEREF _Toc316658787 \h </w:instrText>
            </w:r>
            <w:r>
              <w:rPr>
                <w:noProof/>
                <w:webHidden/>
              </w:rPr>
            </w:r>
            <w:r>
              <w:rPr>
                <w:noProof/>
                <w:webHidden/>
              </w:rPr>
              <w:fldChar w:fldCharType="separate"/>
            </w:r>
            <w:r w:rsidR="00CA4158">
              <w:rPr>
                <w:noProof/>
                <w:webHidden/>
              </w:rPr>
              <w:t>3</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788" w:history="1">
            <w:r w:rsidR="004361EE" w:rsidRPr="0059518D">
              <w:rPr>
                <w:rStyle w:val="Hyperlink"/>
                <w:noProof/>
              </w:rPr>
              <w:t>3.</w:t>
            </w:r>
            <w:r w:rsidR="004361EE">
              <w:rPr>
                <w:rFonts w:asciiTheme="minorHAnsi" w:eastAsiaTheme="minorEastAsia" w:hAnsiTheme="minorHAnsi" w:cstheme="minorBidi"/>
                <w:b w:val="0"/>
                <w:i w:val="0"/>
                <w:noProof/>
                <w:szCs w:val="22"/>
              </w:rPr>
              <w:tab/>
            </w:r>
            <w:r w:rsidR="004361EE" w:rsidRPr="0059518D">
              <w:rPr>
                <w:rStyle w:val="Hyperlink"/>
                <w:noProof/>
              </w:rPr>
              <w:t>Installation Instructions</w:t>
            </w:r>
            <w:r w:rsidR="004361EE">
              <w:rPr>
                <w:noProof/>
                <w:webHidden/>
              </w:rPr>
              <w:tab/>
            </w:r>
            <w:r>
              <w:rPr>
                <w:noProof/>
                <w:webHidden/>
              </w:rPr>
              <w:fldChar w:fldCharType="begin"/>
            </w:r>
            <w:r w:rsidR="004361EE">
              <w:rPr>
                <w:noProof/>
                <w:webHidden/>
              </w:rPr>
              <w:instrText xml:space="preserve"> PAGEREF _Toc316658788 \h </w:instrText>
            </w:r>
            <w:r>
              <w:rPr>
                <w:noProof/>
                <w:webHidden/>
              </w:rPr>
            </w:r>
            <w:r>
              <w:rPr>
                <w:noProof/>
                <w:webHidden/>
              </w:rPr>
              <w:fldChar w:fldCharType="separate"/>
            </w:r>
            <w:r w:rsidR="00CA4158">
              <w:rPr>
                <w:noProof/>
                <w:webHidden/>
              </w:rPr>
              <w:t>4</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89" w:history="1">
            <w:r w:rsidR="004361EE" w:rsidRPr="0059518D">
              <w:rPr>
                <w:rStyle w:val="Hyperlink"/>
                <w:noProof/>
              </w:rPr>
              <w:t>Generate Test Images and Email/Filename Directory</w:t>
            </w:r>
            <w:r w:rsidR="004361EE">
              <w:rPr>
                <w:noProof/>
                <w:webHidden/>
              </w:rPr>
              <w:tab/>
            </w:r>
            <w:r>
              <w:rPr>
                <w:noProof/>
                <w:webHidden/>
              </w:rPr>
              <w:fldChar w:fldCharType="begin"/>
            </w:r>
            <w:r w:rsidR="004361EE">
              <w:rPr>
                <w:noProof/>
                <w:webHidden/>
              </w:rPr>
              <w:instrText xml:space="preserve"> PAGEREF _Toc316658789 \h </w:instrText>
            </w:r>
            <w:r>
              <w:rPr>
                <w:noProof/>
                <w:webHidden/>
              </w:rPr>
            </w:r>
            <w:r>
              <w:rPr>
                <w:noProof/>
                <w:webHidden/>
              </w:rPr>
              <w:fldChar w:fldCharType="separate"/>
            </w:r>
            <w:r w:rsidR="00CA4158">
              <w:rPr>
                <w:noProof/>
                <w:webHidden/>
              </w:rPr>
              <w:t>4</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0" w:history="1">
            <w:r w:rsidR="004361EE" w:rsidRPr="0059518D">
              <w:rPr>
                <w:rStyle w:val="Hyperlink"/>
                <w:noProof/>
              </w:rPr>
              <w:t>Darkroom Pro® Setup</w:t>
            </w:r>
            <w:r w:rsidR="004361EE">
              <w:rPr>
                <w:noProof/>
                <w:webHidden/>
              </w:rPr>
              <w:tab/>
            </w:r>
            <w:r>
              <w:rPr>
                <w:noProof/>
                <w:webHidden/>
              </w:rPr>
              <w:fldChar w:fldCharType="begin"/>
            </w:r>
            <w:r w:rsidR="004361EE">
              <w:rPr>
                <w:noProof/>
                <w:webHidden/>
              </w:rPr>
              <w:instrText xml:space="preserve"> PAGEREF _Toc316658790 \h </w:instrText>
            </w:r>
            <w:r>
              <w:rPr>
                <w:noProof/>
                <w:webHidden/>
              </w:rPr>
            </w:r>
            <w:r>
              <w:rPr>
                <w:noProof/>
                <w:webHidden/>
              </w:rPr>
              <w:fldChar w:fldCharType="separate"/>
            </w:r>
            <w:r w:rsidR="00CA4158">
              <w:rPr>
                <w:noProof/>
                <w:webHidden/>
              </w:rPr>
              <w:t>5</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791" w:history="1">
            <w:r w:rsidR="004361EE" w:rsidRPr="0059518D">
              <w:rPr>
                <w:rStyle w:val="Hyperlink"/>
                <w:noProof/>
              </w:rPr>
              <w:t>4.</w:t>
            </w:r>
            <w:r w:rsidR="004361EE">
              <w:rPr>
                <w:rFonts w:asciiTheme="minorHAnsi" w:eastAsiaTheme="minorEastAsia" w:hAnsiTheme="minorHAnsi" w:cstheme="minorBidi"/>
                <w:b w:val="0"/>
                <w:i w:val="0"/>
                <w:noProof/>
                <w:szCs w:val="22"/>
              </w:rPr>
              <w:tab/>
            </w:r>
            <w:r w:rsidR="004361EE" w:rsidRPr="0059518D">
              <w:rPr>
                <w:rStyle w:val="Hyperlink"/>
                <w:noProof/>
              </w:rPr>
              <w:t>Running the Program</w:t>
            </w:r>
            <w:r w:rsidR="004361EE">
              <w:rPr>
                <w:noProof/>
                <w:webHidden/>
              </w:rPr>
              <w:tab/>
            </w:r>
            <w:r>
              <w:rPr>
                <w:noProof/>
                <w:webHidden/>
              </w:rPr>
              <w:fldChar w:fldCharType="begin"/>
            </w:r>
            <w:r w:rsidR="004361EE">
              <w:rPr>
                <w:noProof/>
                <w:webHidden/>
              </w:rPr>
              <w:instrText xml:space="preserve"> PAGEREF _Toc316658791 \h </w:instrText>
            </w:r>
            <w:r>
              <w:rPr>
                <w:noProof/>
                <w:webHidden/>
              </w:rPr>
            </w:r>
            <w:r>
              <w:rPr>
                <w:noProof/>
                <w:webHidden/>
              </w:rPr>
              <w:fldChar w:fldCharType="separate"/>
            </w:r>
            <w:r w:rsidR="00CA4158">
              <w:rPr>
                <w:noProof/>
                <w:webHidden/>
              </w:rPr>
              <w:t>5</w:t>
            </w:r>
            <w:r>
              <w:rPr>
                <w:noProof/>
                <w:webHidden/>
              </w:rPr>
              <w:fldChar w:fldCharType="end"/>
            </w:r>
          </w:hyperlink>
        </w:p>
        <w:p w:rsidR="004361EE" w:rsidRDefault="00B73F4F">
          <w:pPr>
            <w:pStyle w:val="TOC2"/>
            <w:rPr>
              <w:rFonts w:asciiTheme="minorHAnsi" w:eastAsiaTheme="minorEastAsia" w:hAnsiTheme="minorHAnsi" w:cstheme="minorBidi"/>
              <w:b w:val="0"/>
              <w:noProof/>
              <w:szCs w:val="22"/>
            </w:rPr>
          </w:pPr>
          <w:hyperlink w:anchor="_Toc316658792" w:history="1">
            <w:r w:rsidR="004361EE" w:rsidRPr="0059518D">
              <w:rPr>
                <w:rStyle w:val="Hyperlink"/>
                <w:noProof/>
              </w:rPr>
              <w:t>Item Descriptions</w:t>
            </w:r>
            <w:r w:rsidR="004361EE">
              <w:rPr>
                <w:noProof/>
                <w:webHidden/>
              </w:rPr>
              <w:tab/>
            </w:r>
            <w:r>
              <w:rPr>
                <w:noProof/>
                <w:webHidden/>
              </w:rPr>
              <w:fldChar w:fldCharType="begin"/>
            </w:r>
            <w:r w:rsidR="004361EE">
              <w:rPr>
                <w:noProof/>
                <w:webHidden/>
              </w:rPr>
              <w:instrText xml:space="preserve"> PAGEREF _Toc316658792 \h </w:instrText>
            </w:r>
            <w:r>
              <w:rPr>
                <w:noProof/>
                <w:webHidden/>
              </w:rPr>
            </w:r>
            <w:r>
              <w:rPr>
                <w:noProof/>
                <w:webHidden/>
              </w:rPr>
              <w:fldChar w:fldCharType="separate"/>
            </w:r>
            <w:r w:rsidR="00CA4158">
              <w:rPr>
                <w:noProof/>
                <w:webHidden/>
              </w:rPr>
              <w:t>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3" w:history="1">
            <w:r w:rsidR="004361EE" w:rsidRPr="0059518D">
              <w:rPr>
                <w:rStyle w:val="Hyperlink"/>
                <w:noProof/>
              </w:rPr>
              <w:t>Licensed to:</w:t>
            </w:r>
            <w:r w:rsidR="004361EE">
              <w:rPr>
                <w:noProof/>
                <w:webHidden/>
              </w:rPr>
              <w:tab/>
            </w:r>
            <w:r>
              <w:rPr>
                <w:noProof/>
                <w:webHidden/>
              </w:rPr>
              <w:fldChar w:fldCharType="begin"/>
            </w:r>
            <w:r w:rsidR="004361EE">
              <w:rPr>
                <w:noProof/>
                <w:webHidden/>
              </w:rPr>
              <w:instrText xml:space="preserve"> PAGEREF _Toc316658793 \h </w:instrText>
            </w:r>
            <w:r>
              <w:rPr>
                <w:noProof/>
                <w:webHidden/>
              </w:rPr>
            </w:r>
            <w:r>
              <w:rPr>
                <w:noProof/>
                <w:webHidden/>
              </w:rPr>
              <w:fldChar w:fldCharType="separate"/>
            </w:r>
            <w:r w:rsidR="00CA4158">
              <w:rPr>
                <w:noProof/>
                <w:webHidden/>
              </w:rPr>
              <w:t>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4" w:history="1">
            <w:r w:rsidR="004361EE" w:rsidRPr="0059518D">
              <w:rPr>
                <w:rStyle w:val="Hyperlink"/>
                <w:noProof/>
              </w:rPr>
              <w:t>Program Directory:</w:t>
            </w:r>
            <w:r w:rsidR="004361EE">
              <w:rPr>
                <w:noProof/>
                <w:webHidden/>
              </w:rPr>
              <w:tab/>
            </w:r>
            <w:r>
              <w:rPr>
                <w:noProof/>
                <w:webHidden/>
              </w:rPr>
              <w:fldChar w:fldCharType="begin"/>
            </w:r>
            <w:r w:rsidR="004361EE">
              <w:rPr>
                <w:noProof/>
                <w:webHidden/>
              </w:rPr>
              <w:instrText xml:space="preserve"> PAGEREF _Toc316658794 \h </w:instrText>
            </w:r>
            <w:r>
              <w:rPr>
                <w:noProof/>
                <w:webHidden/>
              </w:rPr>
            </w:r>
            <w:r>
              <w:rPr>
                <w:noProof/>
                <w:webHidden/>
              </w:rPr>
              <w:fldChar w:fldCharType="separate"/>
            </w:r>
            <w:r w:rsidR="00CA4158">
              <w:rPr>
                <w:noProof/>
                <w:webHidden/>
              </w:rPr>
              <w:t>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5" w:history="1">
            <w:r w:rsidR="004361EE" w:rsidRPr="0059518D">
              <w:rPr>
                <w:rStyle w:val="Hyperlink"/>
                <w:noProof/>
              </w:rPr>
              <w:t>Location of Image Files:</w:t>
            </w:r>
            <w:r w:rsidR="004361EE">
              <w:rPr>
                <w:noProof/>
                <w:webHidden/>
              </w:rPr>
              <w:tab/>
            </w:r>
            <w:r>
              <w:rPr>
                <w:noProof/>
                <w:webHidden/>
              </w:rPr>
              <w:fldChar w:fldCharType="begin"/>
            </w:r>
            <w:r w:rsidR="004361EE">
              <w:rPr>
                <w:noProof/>
                <w:webHidden/>
              </w:rPr>
              <w:instrText xml:space="preserve"> PAGEREF _Toc316658795 \h </w:instrText>
            </w:r>
            <w:r>
              <w:rPr>
                <w:noProof/>
                <w:webHidden/>
              </w:rPr>
            </w:r>
            <w:r>
              <w:rPr>
                <w:noProof/>
                <w:webHidden/>
              </w:rPr>
              <w:fldChar w:fldCharType="separate"/>
            </w:r>
            <w:r w:rsidR="00CA4158">
              <w:rPr>
                <w:noProof/>
                <w:webHidden/>
              </w:rPr>
              <w:t>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6" w:history="1">
            <w:r w:rsidR="004361EE" w:rsidRPr="0059518D">
              <w:rPr>
                <w:rStyle w:val="Hyperlink"/>
                <w:noProof/>
              </w:rPr>
              <w:t>Location of Message File:</w:t>
            </w:r>
            <w:r w:rsidR="004361EE">
              <w:rPr>
                <w:noProof/>
                <w:webHidden/>
              </w:rPr>
              <w:tab/>
            </w:r>
            <w:r>
              <w:rPr>
                <w:noProof/>
                <w:webHidden/>
              </w:rPr>
              <w:fldChar w:fldCharType="begin"/>
            </w:r>
            <w:r w:rsidR="004361EE">
              <w:rPr>
                <w:noProof/>
                <w:webHidden/>
              </w:rPr>
              <w:instrText xml:space="preserve"> PAGEREF _Toc316658796 \h </w:instrText>
            </w:r>
            <w:r>
              <w:rPr>
                <w:noProof/>
                <w:webHidden/>
              </w:rPr>
            </w:r>
            <w:r>
              <w:rPr>
                <w:noProof/>
                <w:webHidden/>
              </w:rPr>
              <w:fldChar w:fldCharType="separate"/>
            </w:r>
            <w:r w:rsidR="00CA4158">
              <w:rPr>
                <w:noProof/>
                <w:webHidden/>
              </w:rPr>
              <w:t>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7" w:history="1">
            <w:r w:rsidR="004361EE" w:rsidRPr="0059518D">
              <w:rPr>
                <w:rStyle w:val="Hyperlink"/>
                <w:noProof/>
              </w:rPr>
              <w:t>Subject Line:</w:t>
            </w:r>
            <w:r w:rsidR="004361EE">
              <w:rPr>
                <w:noProof/>
                <w:webHidden/>
              </w:rPr>
              <w:tab/>
            </w:r>
            <w:r>
              <w:rPr>
                <w:noProof/>
                <w:webHidden/>
              </w:rPr>
              <w:fldChar w:fldCharType="begin"/>
            </w:r>
            <w:r w:rsidR="004361EE">
              <w:rPr>
                <w:noProof/>
                <w:webHidden/>
              </w:rPr>
              <w:instrText xml:space="preserve"> PAGEREF _Toc316658797 \h </w:instrText>
            </w:r>
            <w:r>
              <w:rPr>
                <w:noProof/>
                <w:webHidden/>
              </w:rPr>
            </w:r>
            <w:r>
              <w:rPr>
                <w:noProof/>
                <w:webHidden/>
              </w:rPr>
              <w:fldChar w:fldCharType="separate"/>
            </w:r>
            <w:r w:rsidR="00CA4158">
              <w:rPr>
                <w:noProof/>
                <w:webHidden/>
              </w:rPr>
              <w:t>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8" w:history="1">
            <w:r w:rsidR="004361EE" w:rsidRPr="0059518D">
              <w:rPr>
                <w:rStyle w:val="Hyperlink"/>
                <w:noProof/>
              </w:rPr>
              <w:t>Auto Mode</w:t>
            </w:r>
            <w:r w:rsidR="004361EE">
              <w:rPr>
                <w:noProof/>
                <w:webHidden/>
              </w:rPr>
              <w:tab/>
            </w:r>
            <w:r>
              <w:rPr>
                <w:noProof/>
                <w:webHidden/>
              </w:rPr>
              <w:fldChar w:fldCharType="begin"/>
            </w:r>
            <w:r w:rsidR="004361EE">
              <w:rPr>
                <w:noProof/>
                <w:webHidden/>
              </w:rPr>
              <w:instrText xml:space="preserve"> PAGEREF _Toc316658798 \h </w:instrText>
            </w:r>
            <w:r>
              <w:rPr>
                <w:noProof/>
                <w:webHidden/>
              </w:rPr>
            </w:r>
            <w:r>
              <w:rPr>
                <w:noProof/>
                <w:webHidden/>
              </w:rPr>
              <w:fldChar w:fldCharType="separate"/>
            </w:r>
            <w:r w:rsidR="00CA4158">
              <w:rPr>
                <w:noProof/>
                <w:webHidden/>
              </w:rPr>
              <w:t>8</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799" w:history="1">
            <w:r w:rsidR="004361EE" w:rsidRPr="0059518D">
              <w:rPr>
                <w:rStyle w:val="Hyperlink"/>
                <w:noProof/>
              </w:rPr>
              <w:t>Receive Confirmation Emails?</w:t>
            </w:r>
            <w:r w:rsidR="004361EE">
              <w:rPr>
                <w:noProof/>
                <w:webHidden/>
              </w:rPr>
              <w:tab/>
            </w:r>
            <w:r>
              <w:rPr>
                <w:noProof/>
                <w:webHidden/>
              </w:rPr>
              <w:fldChar w:fldCharType="begin"/>
            </w:r>
            <w:r w:rsidR="004361EE">
              <w:rPr>
                <w:noProof/>
                <w:webHidden/>
              </w:rPr>
              <w:instrText xml:space="preserve"> PAGEREF _Toc316658799 \h </w:instrText>
            </w:r>
            <w:r>
              <w:rPr>
                <w:noProof/>
                <w:webHidden/>
              </w:rPr>
            </w:r>
            <w:r>
              <w:rPr>
                <w:noProof/>
                <w:webHidden/>
              </w:rPr>
              <w:fldChar w:fldCharType="separate"/>
            </w:r>
            <w:r w:rsidR="00CA4158">
              <w:rPr>
                <w:noProof/>
                <w:webHidden/>
              </w:rPr>
              <w:t>8</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0" w:history="1">
            <w:r w:rsidR="004361EE" w:rsidRPr="0059518D">
              <w:rPr>
                <w:rStyle w:val="Hyperlink"/>
                <w:noProof/>
              </w:rPr>
              <w:t>Check to disable image combining feature?</w:t>
            </w:r>
            <w:r w:rsidR="004361EE">
              <w:rPr>
                <w:noProof/>
                <w:webHidden/>
              </w:rPr>
              <w:tab/>
            </w:r>
            <w:r>
              <w:rPr>
                <w:noProof/>
                <w:webHidden/>
              </w:rPr>
              <w:fldChar w:fldCharType="begin"/>
            </w:r>
            <w:r w:rsidR="004361EE">
              <w:rPr>
                <w:noProof/>
                <w:webHidden/>
              </w:rPr>
              <w:instrText xml:space="preserve"> PAGEREF _Toc316658800 \h </w:instrText>
            </w:r>
            <w:r>
              <w:rPr>
                <w:noProof/>
                <w:webHidden/>
              </w:rPr>
            </w:r>
            <w:r>
              <w:rPr>
                <w:noProof/>
                <w:webHidden/>
              </w:rPr>
              <w:fldChar w:fldCharType="separate"/>
            </w:r>
            <w:r w:rsidR="00CA4158">
              <w:rPr>
                <w:noProof/>
                <w:webHidden/>
              </w:rPr>
              <w:t>8</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1" w:history="1">
            <w:r w:rsidR="004361EE" w:rsidRPr="0059518D">
              <w:rPr>
                <w:rStyle w:val="Hyperlink"/>
                <w:noProof/>
              </w:rPr>
              <w:t>FACEBOOK</w:t>
            </w:r>
            <w:r w:rsidR="004361EE">
              <w:rPr>
                <w:noProof/>
                <w:webHidden/>
              </w:rPr>
              <w:tab/>
            </w:r>
            <w:r>
              <w:rPr>
                <w:noProof/>
                <w:webHidden/>
              </w:rPr>
              <w:fldChar w:fldCharType="begin"/>
            </w:r>
            <w:r w:rsidR="004361EE">
              <w:rPr>
                <w:noProof/>
                <w:webHidden/>
              </w:rPr>
              <w:instrText xml:space="preserve"> PAGEREF _Toc316658801 \h </w:instrText>
            </w:r>
            <w:r>
              <w:rPr>
                <w:noProof/>
                <w:webHidden/>
              </w:rPr>
            </w:r>
            <w:r>
              <w:rPr>
                <w:noProof/>
                <w:webHidden/>
              </w:rPr>
              <w:fldChar w:fldCharType="separate"/>
            </w:r>
            <w:r w:rsidR="00CA4158">
              <w:rPr>
                <w:noProof/>
                <w:webHidden/>
              </w:rPr>
              <w:t>8</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2" w:history="1">
            <w:r w:rsidR="004361EE" w:rsidRPr="0059518D">
              <w:rPr>
                <w:rStyle w:val="Hyperlink"/>
                <w:noProof/>
              </w:rPr>
              <w:t>Use EMAIL FROM DIRECTORY?</w:t>
            </w:r>
            <w:r w:rsidR="004361EE">
              <w:rPr>
                <w:noProof/>
                <w:webHidden/>
              </w:rPr>
              <w:tab/>
            </w:r>
            <w:r>
              <w:rPr>
                <w:noProof/>
                <w:webHidden/>
              </w:rPr>
              <w:fldChar w:fldCharType="begin"/>
            </w:r>
            <w:r w:rsidR="004361EE">
              <w:rPr>
                <w:noProof/>
                <w:webHidden/>
              </w:rPr>
              <w:instrText xml:space="preserve"> PAGEREF _Toc316658802 \h </w:instrText>
            </w:r>
            <w:r>
              <w:rPr>
                <w:noProof/>
                <w:webHidden/>
              </w:rPr>
            </w:r>
            <w:r>
              <w:rPr>
                <w:noProof/>
                <w:webHidden/>
              </w:rPr>
              <w:fldChar w:fldCharType="separate"/>
            </w:r>
            <w:r w:rsidR="00CA4158">
              <w:rPr>
                <w:noProof/>
                <w:webHidden/>
              </w:rPr>
              <w:t>9</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3" w:history="1">
            <w:r w:rsidR="004361EE" w:rsidRPr="0059518D">
              <w:rPr>
                <w:rStyle w:val="Hyperlink"/>
                <w:noProof/>
              </w:rPr>
              <w:t>Suppress .jpg extension</w:t>
            </w:r>
            <w:r w:rsidR="004361EE">
              <w:rPr>
                <w:noProof/>
                <w:webHidden/>
              </w:rPr>
              <w:tab/>
            </w:r>
            <w:r>
              <w:rPr>
                <w:noProof/>
                <w:webHidden/>
              </w:rPr>
              <w:fldChar w:fldCharType="begin"/>
            </w:r>
            <w:r w:rsidR="004361EE">
              <w:rPr>
                <w:noProof/>
                <w:webHidden/>
              </w:rPr>
              <w:instrText xml:space="preserve"> PAGEREF _Toc316658803 \h </w:instrText>
            </w:r>
            <w:r>
              <w:rPr>
                <w:noProof/>
                <w:webHidden/>
              </w:rPr>
            </w:r>
            <w:r>
              <w:rPr>
                <w:noProof/>
                <w:webHidden/>
              </w:rPr>
              <w:fldChar w:fldCharType="separate"/>
            </w:r>
            <w:r w:rsidR="00CA4158">
              <w:rPr>
                <w:noProof/>
                <w:webHidden/>
              </w:rPr>
              <w:t>9</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4" w:history="1">
            <w:r w:rsidR="004361EE" w:rsidRPr="0059518D">
              <w:rPr>
                <w:rStyle w:val="Hyperlink"/>
                <w:noProof/>
              </w:rPr>
              <w:t>STATUS BAR</w:t>
            </w:r>
            <w:r w:rsidR="004361EE">
              <w:rPr>
                <w:noProof/>
                <w:webHidden/>
              </w:rPr>
              <w:tab/>
            </w:r>
            <w:r>
              <w:rPr>
                <w:noProof/>
                <w:webHidden/>
              </w:rPr>
              <w:fldChar w:fldCharType="begin"/>
            </w:r>
            <w:r w:rsidR="004361EE">
              <w:rPr>
                <w:noProof/>
                <w:webHidden/>
              </w:rPr>
              <w:instrText xml:space="preserve"> PAGEREF _Toc316658804 \h </w:instrText>
            </w:r>
            <w:r>
              <w:rPr>
                <w:noProof/>
                <w:webHidden/>
              </w:rPr>
            </w:r>
            <w:r>
              <w:rPr>
                <w:noProof/>
                <w:webHidden/>
              </w:rPr>
              <w:fldChar w:fldCharType="separate"/>
            </w:r>
            <w:r w:rsidR="00CA4158">
              <w:rPr>
                <w:noProof/>
                <w:webHidden/>
              </w:rPr>
              <w:t>9</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5" w:history="1">
            <w:r w:rsidR="004361EE" w:rsidRPr="0059518D">
              <w:rPr>
                <w:rStyle w:val="Hyperlink"/>
                <w:noProof/>
              </w:rPr>
              <w:t>Check Internet Connection</w:t>
            </w:r>
            <w:r w:rsidR="004361EE">
              <w:rPr>
                <w:noProof/>
                <w:webHidden/>
              </w:rPr>
              <w:tab/>
            </w:r>
            <w:r>
              <w:rPr>
                <w:noProof/>
                <w:webHidden/>
              </w:rPr>
              <w:fldChar w:fldCharType="begin"/>
            </w:r>
            <w:r w:rsidR="004361EE">
              <w:rPr>
                <w:noProof/>
                <w:webHidden/>
              </w:rPr>
              <w:instrText xml:space="preserve"> PAGEREF _Toc316658805 \h </w:instrText>
            </w:r>
            <w:r>
              <w:rPr>
                <w:noProof/>
                <w:webHidden/>
              </w:rPr>
            </w:r>
            <w:r>
              <w:rPr>
                <w:noProof/>
                <w:webHidden/>
              </w:rPr>
              <w:fldChar w:fldCharType="separate"/>
            </w:r>
            <w:r w:rsidR="00CA4158">
              <w:rPr>
                <w:noProof/>
                <w:webHidden/>
              </w:rPr>
              <w:t>10</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6" w:history="1">
            <w:r w:rsidR="004361EE" w:rsidRPr="0059518D">
              <w:rPr>
                <w:rStyle w:val="Hyperlink"/>
                <w:noProof/>
              </w:rPr>
              <w:t>Status Window</w:t>
            </w:r>
            <w:r w:rsidR="004361EE">
              <w:rPr>
                <w:noProof/>
                <w:webHidden/>
              </w:rPr>
              <w:tab/>
            </w:r>
            <w:r>
              <w:rPr>
                <w:noProof/>
                <w:webHidden/>
              </w:rPr>
              <w:fldChar w:fldCharType="begin"/>
            </w:r>
            <w:r w:rsidR="004361EE">
              <w:rPr>
                <w:noProof/>
                <w:webHidden/>
              </w:rPr>
              <w:instrText xml:space="preserve"> PAGEREF _Toc316658806 \h </w:instrText>
            </w:r>
            <w:r>
              <w:rPr>
                <w:noProof/>
                <w:webHidden/>
              </w:rPr>
            </w:r>
            <w:r>
              <w:rPr>
                <w:noProof/>
                <w:webHidden/>
              </w:rPr>
              <w:fldChar w:fldCharType="separate"/>
            </w:r>
            <w:r w:rsidR="00CA4158">
              <w:rPr>
                <w:noProof/>
                <w:webHidden/>
              </w:rPr>
              <w:t>10</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7" w:history="1">
            <w:r w:rsidR="004361EE" w:rsidRPr="0059518D">
              <w:rPr>
                <w:rStyle w:val="Hyperlink"/>
                <w:noProof/>
              </w:rPr>
              <w:t>Hide Window in System Tray</w:t>
            </w:r>
            <w:r w:rsidR="004361EE">
              <w:rPr>
                <w:noProof/>
                <w:webHidden/>
              </w:rPr>
              <w:tab/>
            </w:r>
            <w:r>
              <w:rPr>
                <w:noProof/>
                <w:webHidden/>
              </w:rPr>
              <w:fldChar w:fldCharType="begin"/>
            </w:r>
            <w:r w:rsidR="004361EE">
              <w:rPr>
                <w:noProof/>
                <w:webHidden/>
              </w:rPr>
              <w:instrText xml:space="preserve"> PAGEREF _Toc316658807 \h </w:instrText>
            </w:r>
            <w:r>
              <w:rPr>
                <w:noProof/>
                <w:webHidden/>
              </w:rPr>
            </w:r>
            <w:r>
              <w:rPr>
                <w:noProof/>
                <w:webHidden/>
              </w:rPr>
              <w:fldChar w:fldCharType="separate"/>
            </w:r>
            <w:r w:rsidR="00CA4158">
              <w:rPr>
                <w:noProof/>
                <w:webHidden/>
              </w:rPr>
              <w:t>10</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8" w:history="1">
            <w:r w:rsidR="004361EE" w:rsidRPr="0059518D">
              <w:rPr>
                <w:rStyle w:val="Hyperlink"/>
                <w:noProof/>
              </w:rPr>
              <w:t>Outgoing Email Server:</w:t>
            </w:r>
            <w:r w:rsidR="004361EE">
              <w:rPr>
                <w:noProof/>
                <w:webHidden/>
              </w:rPr>
              <w:tab/>
            </w:r>
            <w:r>
              <w:rPr>
                <w:noProof/>
                <w:webHidden/>
              </w:rPr>
              <w:fldChar w:fldCharType="begin"/>
            </w:r>
            <w:r w:rsidR="004361EE">
              <w:rPr>
                <w:noProof/>
                <w:webHidden/>
              </w:rPr>
              <w:instrText xml:space="preserve"> PAGEREF _Toc316658808 \h </w:instrText>
            </w:r>
            <w:r>
              <w:rPr>
                <w:noProof/>
                <w:webHidden/>
              </w:rPr>
            </w:r>
            <w:r>
              <w:rPr>
                <w:noProof/>
                <w:webHidden/>
              </w:rPr>
              <w:fldChar w:fldCharType="separate"/>
            </w:r>
            <w:r w:rsidR="00CA4158">
              <w:rPr>
                <w:noProof/>
                <w:webHidden/>
              </w:rPr>
              <w:t>11</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09" w:history="1">
            <w:r w:rsidR="004361EE" w:rsidRPr="0059518D">
              <w:rPr>
                <w:rStyle w:val="Hyperlink"/>
                <w:noProof/>
              </w:rPr>
              <w:t>Port:</w:t>
            </w:r>
            <w:r w:rsidR="004361EE">
              <w:rPr>
                <w:noProof/>
                <w:webHidden/>
              </w:rPr>
              <w:tab/>
            </w:r>
            <w:r>
              <w:rPr>
                <w:noProof/>
                <w:webHidden/>
              </w:rPr>
              <w:fldChar w:fldCharType="begin"/>
            </w:r>
            <w:r w:rsidR="004361EE">
              <w:rPr>
                <w:noProof/>
                <w:webHidden/>
              </w:rPr>
              <w:instrText xml:space="preserve"> PAGEREF _Toc316658809 \h </w:instrText>
            </w:r>
            <w:r>
              <w:rPr>
                <w:noProof/>
                <w:webHidden/>
              </w:rPr>
            </w:r>
            <w:r>
              <w:rPr>
                <w:noProof/>
                <w:webHidden/>
              </w:rPr>
              <w:fldChar w:fldCharType="separate"/>
            </w:r>
            <w:r w:rsidR="00CA4158">
              <w:rPr>
                <w:noProof/>
                <w:webHidden/>
              </w:rPr>
              <w:t>11</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0" w:history="1">
            <w:r w:rsidR="004361EE" w:rsidRPr="0059518D">
              <w:rPr>
                <w:rStyle w:val="Hyperlink"/>
                <w:noProof/>
              </w:rPr>
              <w:t>Username:</w:t>
            </w:r>
            <w:r w:rsidR="004361EE">
              <w:rPr>
                <w:noProof/>
                <w:webHidden/>
              </w:rPr>
              <w:tab/>
            </w:r>
            <w:r>
              <w:rPr>
                <w:noProof/>
                <w:webHidden/>
              </w:rPr>
              <w:fldChar w:fldCharType="begin"/>
            </w:r>
            <w:r w:rsidR="004361EE">
              <w:rPr>
                <w:noProof/>
                <w:webHidden/>
              </w:rPr>
              <w:instrText xml:space="preserve"> PAGEREF _Toc316658810 \h </w:instrText>
            </w:r>
            <w:r>
              <w:rPr>
                <w:noProof/>
                <w:webHidden/>
              </w:rPr>
            </w:r>
            <w:r>
              <w:rPr>
                <w:noProof/>
                <w:webHidden/>
              </w:rPr>
              <w:fldChar w:fldCharType="separate"/>
            </w:r>
            <w:r w:rsidR="00CA4158">
              <w:rPr>
                <w:noProof/>
                <w:webHidden/>
              </w:rPr>
              <w:t>12</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1" w:history="1">
            <w:r w:rsidR="004361EE" w:rsidRPr="0059518D">
              <w:rPr>
                <w:rStyle w:val="Hyperlink"/>
                <w:noProof/>
              </w:rPr>
              <w:t>Password:</w:t>
            </w:r>
            <w:r w:rsidR="004361EE">
              <w:rPr>
                <w:noProof/>
                <w:webHidden/>
              </w:rPr>
              <w:tab/>
            </w:r>
            <w:r>
              <w:rPr>
                <w:noProof/>
                <w:webHidden/>
              </w:rPr>
              <w:fldChar w:fldCharType="begin"/>
            </w:r>
            <w:r w:rsidR="004361EE">
              <w:rPr>
                <w:noProof/>
                <w:webHidden/>
              </w:rPr>
              <w:instrText xml:space="preserve"> PAGEREF _Toc316658811 \h </w:instrText>
            </w:r>
            <w:r>
              <w:rPr>
                <w:noProof/>
                <w:webHidden/>
              </w:rPr>
            </w:r>
            <w:r>
              <w:rPr>
                <w:noProof/>
                <w:webHidden/>
              </w:rPr>
              <w:fldChar w:fldCharType="separate"/>
            </w:r>
            <w:r w:rsidR="00CA4158">
              <w:rPr>
                <w:noProof/>
                <w:webHidden/>
              </w:rPr>
              <w:t>12</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2" w:history="1">
            <w:r w:rsidR="004361EE" w:rsidRPr="0059518D">
              <w:rPr>
                <w:rStyle w:val="Hyperlink"/>
                <w:noProof/>
              </w:rPr>
              <w:t>Use SSL</w:t>
            </w:r>
            <w:r w:rsidR="004361EE">
              <w:rPr>
                <w:noProof/>
                <w:webHidden/>
              </w:rPr>
              <w:tab/>
            </w:r>
            <w:r>
              <w:rPr>
                <w:noProof/>
                <w:webHidden/>
              </w:rPr>
              <w:fldChar w:fldCharType="begin"/>
            </w:r>
            <w:r w:rsidR="004361EE">
              <w:rPr>
                <w:noProof/>
                <w:webHidden/>
              </w:rPr>
              <w:instrText xml:space="preserve"> PAGEREF _Toc316658812 \h </w:instrText>
            </w:r>
            <w:r>
              <w:rPr>
                <w:noProof/>
                <w:webHidden/>
              </w:rPr>
            </w:r>
            <w:r>
              <w:rPr>
                <w:noProof/>
                <w:webHidden/>
              </w:rPr>
              <w:fldChar w:fldCharType="separate"/>
            </w:r>
            <w:r w:rsidR="00CA4158">
              <w:rPr>
                <w:noProof/>
                <w:webHidden/>
              </w:rPr>
              <w:t>12</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3" w:history="1">
            <w:r w:rsidR="004361EE" w:rsidRPr="0059518D">
              <w:rPr>
                <w:rStyle w:val="Hyperlink"/>
                <w:noProof/>
              </w:rPr>
              <w:t>Check for internet connection before sending</w:t>
            </w:r>
            <w:r w:rsidR="004361EE">
              <w:rPr>
                <w:noProof/>
                <w:webHidden/>
              </w:rPr>
              <w:tab/>
            </w:r>
            <w:r>
              <w:rPr>
                <w:noProof/>
                <w:webHidden/>
              </w:rPr>
              <w:fldChar w:fldCharType="begin"/>
            </w:r>
            <w:r w:rsidR="004361EE">
              <w:rPr>
                <w:noProof/>
                <w:webHidden/>
              </w:rPr>
              <w:instrText xml:space="preserve"> PAGEREF _Toc316658813 \h </w:instrText>
            </w:r>
            <w:r>
              <w:rPr>
                <w:noProof/>
                <w:webHidden/>
              </w:rPr>
            </w:r>
            <w:r>
              <w:rPr>
                <w:noProof/>
                <w:webHidden/>
              </w:rPr>
              <w:fldChar w:fldCharType="separate"/>
            </w:r>
            <w:r w:rsidR="00CA4158">
              <w:rPr>
                <w:noProof/>
                <w:webHidden/>
              </w:rPr>
              <w:t>12</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4" w:history="1">
            <w:r w:rsidR="004361EE" w:rsidRPr="0059518D">
              <w:rPr>
                <w:rStyle w:val="Hyperlink"/>
                <w:noProof/>
              </w:rPr>
              <w:t>Post Prompt for Email Address</w:t>
            </w:r>
            <w:r w:rsidR="004361EE">
              <w:rPr>
                <w:noProof/>
                <w:webHidden/>
              </w:rPr>
              <w:tab/>
            </w:r>
            <w:r>
              <w:rPr>
                <w:noProof/>
                <w:webHidden/>
              </w:rPr>
              <w:fldChar w:fldCharType="begin"/>
            </w:r>
            <w:r w:rsidR="004361EE">
              <w:rPr>
                <w:noProof/>
                <w:webHidden/>
              </w:rPr>
              <w:instrText xml:space="preserve"> PAGEREF _Toc316658814 \h </w:instrText>
            </w:r>
            <w:r>
              <w:rPr>
                <w:noProof/>
                <w:webHidden/>
              </w:rPr>
            </w:r>
            <w:r>
              <w:rPr>
                <w:noProof/>
                <w:webHidden/>
              </w:rPr>
              <w:fldChar w:fldCharType="separate"/>
            </w:r>
            <w:r w:rsidR="00CA4158">
              <w:rPr>
                <w:noProof/>
                <w:webHidden/>
              </w:rPr>
              <w:t>12</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5" w:history="1">
            <w:r w:rsidR="004361EE" w:rsidRPr="0059518D">
              <w:rPr>
                <w:rStyle w:val="Hyperlink"/>
                <w:noProof/>
              </w:rPr>
              <w:t>Configuration 1 and Configuration 2</w:t>
            </w:r>
            <w:r w:rsidR="004361EE">
              <w:rPr>
                <w:noProof/>
                <w:webHidden/>
              </w:rPr>
              <w:tab/>
            </w:r>
            <w:r>
              <w:rPr>
                <w:noProof/>
                <w:webHidden/>
              </w:rPr>
              <w:fldChar w:fldCharType="begin"/>
            </w:r>
            <w:r w:rsidR="004361EE">
              <w:rPr>
                <w:noProof/>
                <w:webHidden/>
              </w:rPr>
              <w:instrText xml:space="preserve"> PAGEREF _Toc316658815 \h </w:instrText>
            </w:r>
            <w:r>
              <w:rPr>
                <w:noProof/>
                <w:webHidden/>
              </w:rPr>
            </w:r>
            <w:r>
              <w:rPr>
                <w:noProof/>
                <w:webHidden/>
              </w:rPr>
              <w:fldChar w:fldCharType="separate"/>
            </w:r>
            <w:r w:rsidR="00CA4158">
              <w:rPr>
                <w:noProof/>
                <w:webHidden/>
              </w:rPr>
              <w:t>12</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6" w:history="1">
            <w:r w:rsidR="004361EE" w:rsidRPr="0059518D">
              <w:rPr>
                <w:rStyle w:val="Hyperlink"/>
                <w:noProof/>
              </w:rPr>
              <w:t>Advertisement File</w:t>
            </w:r>
            <w:r w:rsidR="004361EE">
              <w:rPr>
                <w:noProof/>
                <w:webHidden/>
              </w:rPr>
              <w:tab/>
            </w:r>
            <w:r>
              <w:rPr>
                <w:noProof/>
                <w:webHidden/>
              </w:rPr>
              <w:fldChar w:fldCharType="begin"/>
            </w:r>
            <w:r w:rsidR="004361EE">
              <w:rPr>
                <w:noProof/>
                <w:webHidden/>
              </w:rPr>
              <w:instrText xml:space="preserve"> PAGEREF _Toc316658816 \h </w:instrText>
            </w:r>
            <w:r>
              <w:rPr>
                <w:noProof/>
                <w:webHidden/>
              </w:rPr>
            </w:r>
            <w:r>
              <w:rPr>
                <w:noProof/>
                <w:webHidden/>
              </w:rPr>
              <w:fldChar w:fldCharType="separate"/>
            </w:r>
            <w:r w:rsidR="00CA4158">
              <w:rPr>
                <w:noProof/>
                <w:webHidden/>
              </w:rPr>
              <w:t>13</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7" w:history="1">
            <w:r w:rsidR="004361EE" w:rsidRPr="0059518D">
              <w:rPr>
                <w:rStyle w:val="Hyperlink"/>
                <w:noProof/>
              </w:rPr>
              <w:t>Email Master List</w:t>
            </w:r>
            <w:r w:rsidR="004361EE">
              <w:rPr>
                <w:noProof/>
                <w:webHidden/>
              </w:rPr>
              <w:tab/>
            </w:r>
            <w:r>
              <w:rPr>
                <w:noProof/>
                <w:webHidden/>
              </w:rPr>
              <w:fldChar w:fldCharType="begin"/>
            </w:r>
            <w:r w:rsidR="004361EE">
              <w:rPr>
                <w:noProof/>
                <w:webHidden/>
              </w:rPr>
              <w:instrText xml:space="preserve"> PAGEREF _Toc316658817 \h </w:instrText>
            </w:r>
            <w:r>
              <w:rPr>
                <w:noProof/>
                <w:webHidden/>
              </w:rPr>
            </w:r>
            <w:r>
              <w:rPr>
                <w:noProof/>
                <w:webHidden/>
              </w:rPr>
              <w:fldChar w:fldCharType="separate"/>
            </w:r>
            <w:r w:rsidR="00CA4158">
              <w:rPr>
                <w:noProof/>
                <w:webHidden/>
              </w:rPr>
              <w:t>13</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8" w:history="1">
            <w:r w:rsidR="004361EE" w:rsidRPr="0059518D">
              <w:rPr>
                <w:rStyle w:val="Hyperlink"/>
                <w:noProof/>
              </w:rPr>
              <w:t>Save and Close / Close without saving</w:t>
            </w:r>
            <w:r w:rsidR="004361EE">
              <w:rPr>
                <w:noProof/>
                <w:webHidden/>
              </w:rPr>
              <w:tab/>
            </w:r>
            <w:r>
              <w:rPr>
                <w:noProof/>
                <w:webHidden/>
              </w:rPr>
              <w:fldChar w:fldCharType="begin"/>
            </w:r>
            <w:r w:rsidR="004361EE">
              <w:rPr>
                <w:noProof/>
                <w:webHidden/>
              </w:rPr>
              <w:instrText xml:space="preserve"> PAGEREF _Toc316658818 \h </w:instrText>
            </w:r>
            <w:r>
              <w:rPr>
                <w:noProof/>
                <w:webHidden/>
              </w:rPr>
            </w:r>
            <w:r>
              <w:rPr>
                <w:noProof/>
                <w:webHidden/>
              </w:rPr>
              <w:fldChar w:fldCharType="separate"/>
            </w:r>
            <w:r w:rsidR="00CA4158">
              <w:rPr>
                <w:noProof/>
                <w:webHidden/>
              </w:rPr>
              <w:t>13</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19" w:history="1">
            <w:r w:rsidR="004361EE" w:rsidRPr="0059518D">
              <w:rPr>
                <w:rStyle w:val="Hyperlink"/>
                <w:noProof/>
              </w:rPr>
              <w:t>Limitations</w:t>
            </w:r>
            <w:r w:rsidR="004361EE">
              <w:rPr>
                <w:noProof/>
                <w:webHidden/>
              </w:rPr>
              <w:tab/>
            </w:r>
            <w:r>
              <w:rPr>
                <w:noProof/>
                <w:webHidden/>
              </w:rPr>
              <w:fldChar w:fldCharType="begin"/>
            </w:r>
            <w:r w:rsidR="004361EE">
              <w:rPr>
                <w:noProof/>
                <w:webHidden/>
              </w:rPr>
              <w:instrText xml:space="preserve"> PAGEREF _Toc316658819 \h </w:instrText>
            </w:r>
            <w:r>
              <w:rPr>
                <w:noProof/>
                <w:webHidden/>
              </w:rPr>
            </w:r>
            <w:r>
              <w:rPr>
                <w:noProof/>
                <w:webHidden/>
              </w:rPr>
              <w:fldChar w:fldCharType="separate"/>
            </w:r>
            <w:r w:rsidR="00CA4158">
              <w:rPr>
                <w:noProof/>
                <w:webHidden/>
              </w:rPr>
              <w:t>13</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0" w:history="1">
            <w:r w:rsidR="004361EE" w:rsidRPr="0059518D">
              <w:rPr>
                <w:rStyle w:val="Hyperlink"/>
                <w:noProof/>
              </w:rPr>
              <w:t>Sending Test Emails</w:t>
            </w:r>
            <w:r w:rsidR="004361EE">
              <w:rPr>
                <w:noProof/>
                <w:webHidden/>
              </w:rPr>
              <w:tab/>
            </w:r>
            <w:r>
              <w:rPr>
                <w:noProof/>
                <w:webHidden/>
              </w:rPr>
              <w:fldChar w:fldCharType="begin"/>
            </w:r>
            <w:r w:rsidR="004361EE">
              <w:rPr>
                <w:noProof/>
                <w:webHidden/>
              </w:rPr>
              <w:instrText xml:space="preserve"> PAGEREF _Toc316658820 \h </w:instrText>
            </w:r>
            <w:r>
              <w:rPr>
                <w:noProof/>
                <w:webHidden/>
              </w:rPr>
            </w:r>
            <w:r>
              <w:rPr>
                <w:noProof/>
                <w:webHidden/>
              </w:rPr>
              <w:fldChar w:fldCharType="separate"/>
            </w:r>
            <w:r w:rsidR="00CA4158">
              <w:rPr>
                <w:noProof/>
                <w:webHidden/>
              </w:rPr>
              <w:t>14</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1" w:history="1">
            <w:r w:rsidR="004361EE" w:rsidRPr="0059518D">
              <w:rPr>
                <w:rStyle w:val="Hyperlink"/>
                <w:noProof/>
              </w:rPr>
              <w:t>Posting Images to Facebook</w:t>
            </w:r>
            <w:r w:rsidR="004361EE">
              <w:rPr>
                <w:noProof/>
                <w:webHidden/>
              </w:rPr>
              <w:tab/>
            </w:r>
            <w:r>
              <w:rPr>
                <w:noProof/>
                <w:webHidden/>
              </w:rPr>
              <w:fldChar w:fldCharType="begin"/>
            </w:r>
            <w:r w:rsidR="004361EE">
              <w:rPr>
                <w:noProof/>
                <w:webHidden/>
              </w:rPr>
              <w:instrText xml:space="preserve"> PAGEREF _Toc316658821 \h </w:instrText>
            </w:r>
            <w:r>
              <w:rPr>
                <w:noProof/>
                <w:webHidden/>
              </w:rPr>
            </w:r>
            <w:r>
              <w:rPr>
                <w:noProof/>
                <w:webHidden/>
              </w:rPr>
              <w:fldChar w:fldCharType="separate"/>
            </w:r>
            <w:r w:rsidR="00CA4158">
              <w:rPr>
                <w:noProof/>
                <w:webHidden/>
              </w:rPr>
              <w:t>14</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2" w:history="1">
            <w:r w:rsidR="004361EE" w:rsidRPr="0059518D">
              <w:rPr>
                <w:rStyle w:val="Hyperlink"/>
                <w:noProof/>
              </w:rPr>
              <w:t>Sending Emails and Posting Images to Facebook.</w:t>
            </w:r>
            <w:r w:rsidR="004361EE">
              <w:rPr>
                <w:noProof/>
                <w:webHidden/>
              </w:rPr>
              <w:tab/>
            </w:r>
            <w:r>
              <w:rPr>
                <w:noProof/>
                <w:webHidden/>
              </w:rPr>
              <w:fldChar w:fldCharType="begin"/>
            </w:r>
            <w:r w:rsidR="004361EE">
              <w:rPr>
                <w:noProof/>
                <w:webHidden/>
              </w:rPr>
              <w:instrText xml:space="preserve"> PAGEREF _Toc316658822 \h </w:instrText>
            </w:r>
            <w:r>
              <w:rPr>
                <w:noProof/>
                <w:webHidden/>
              </w:rPr>
            </w:r>
            <w:r>
              <w:rPr>
                <w:noProof/>
                <w:webHidden/>
              </w:rPr>
              <w:fldChar w:fldCharType="separate"/>
            </w:r>
            <w:r w:rsidR="00CA4158">
              <w:rPr>
                <w:noProof/>
                <w:webHidden/>
              </w:rPr>
              <w:t>15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3" w:history="1">
            <w:r w:rsidR="004361EE" w:rsidRPr="0059518D">
              <w:rPr>
                <w:rStyle w:val="Hyperlink"/>
                <w:noProof/>
              </w:rPr>
              <w:t>Sending Emails from an Email/Filename Directory</w:t>
            </w:r>
            <w:r w:rsidR="004361EE">
              <w:rPr>
                <w:noProof/>
                <w:webHidden/>
              </w:rPr>
              <w:tab/>
            </w:r>
            <w:r>
              <w:rPr>
                <w:noProof/>
                <w:webHidden/>
              </w:rPr>
              <w:fldChar w:fldCharType="begin"/>
            </w:r>
            <w:r w:rsidR="004361EE">
              <w:rPr>
                <w:noProof/>
                <w:webHidden/>
              </w:rPr>
              <w:instrText xml:space="preserve"> PAGEREF _Toc316658823 \h </w:instrText>
            </w:r>
            <w:r>
              <w:rPr>
                <w:noProof/>
                <w:webHidden/>
              </w:rPr>
            </w:r>
            <w:r>
              <w:rPr>
                <w:noProof/>
                <w:webHidden/>
              </w:rPr>
              <w:fldChar w:fldCharType="separate"/>
            </w:r>
            <w:r w:rsidR="00CA4158">
              <w:rPr>
                <w:noProof/>
                <w:webHidden/>
              </w:rPr>
              <w:t>15</w:t>
            </w:r>
            <w:r>
              <w:rPr>
                <w:noProof/>
                <w:webHidden/>
              </w:rPr>
              <w:fldChar w:fldCharType="end"/>
            </w:r>
          </w:hyperlink>
        </w:p>
        <w:p w:rsidR="004361EE" w:rsidRDefault="00B73F4F">
          <w:pPr>
            <w:pStyle w:val="TOC2"/>
            <w:rPr>
              <w:rFonts w:asciiTheme="minorHAnsi" w:eastAsiaTheme="minorEastAsia" w:hAnsiTheme="minorHAnsi" w:cstheme="minorBidi"/>
              <w:b w:val="0"/>
              <w:noProof/>
              <w:szCs w:val="22"/>
            </w:rPr>
          </w:pPr>
          <w:hyperlink w:anchor="_Toc316658824" w:history="1">
            <w:r w:rsidR="004361EE" w:rsidRPr="0059518D">
              <w:rPr>
                <w:rStyle w:val="Hyperlink"/>
                <w:noProof/>
              </w:rPr>
              <w:t>How does it work?</w:t>
            </w:r>
            <w:r w:rsidR="004361EE">
              <w:rPr>
                <w:noProof/>
                <w:webHidden/>
              </w:rPr>
              <w:tab/>
            </w:r>
            <w:r>
              <w:rPr>
                <w:noProof/>
                <w:webHidden/>
              </w:rPr>
              <w:fldChar w:fldCharType="begin"/>
            </w:r>
            <w:r w:rsidR="004361EE">
              <w:rPr>
                <w:noProof/>
                <w:webHidden/>
              </w:rPr>
              <w:instrText xml:space="preserve"> PAGEREF _Toc316658824 \h </w:instrText>
            </w:r>
            <w:r>
              <w:rPr>
                <w:noProof/>
                <w:webHidden/>
              </w:rPr>
            </w:r>
            <w:r>
              <w:rPr>
                <w:noProof/>
                <w:webHidden/>
              </w:rPr>
              <w:fldChar w:fldCharType="separate"/>
            </w:r>
            <w:r w:rsidR="00CA4158">
              <w:rPr>
                <w:noProof/>
                <w:webHidden/>
              </w:rPr>
              <w:t>17</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5" w:history="1">
            <w:r w:rsidR="004361EE" w:rsidRPr="0059518D">
              <w:rPr>
                <w:rStyle w:val="Hyperlink"/>
                <w:noProof/>
              </w:rPr>
              <w:t>Program Outputs:</w:t>
            </w:r>
            <w:r w:rsidR="004361EE">
              <w:rPr>
                <w:noProof/>
                <w:webHidden/>
              </w:rPr>
              <w:tab/>
            </w:r>
            <w:r>
              <w:rPr>
                <w:noProof/>
                <w:webHidden/>
              </w:rPr>
              <w:fldChar w:fldCharType="begin"/>
            </w:r>
            <w:r w:rsidR="004361EE">
              <w:rPr>
                <w:noProof/>
                <w:webHidden/>
              </w:rPr>
              <w:instrText xml:space="preserve"> PAGEREF _Toc316658825 \h </w:instrText>
            </w:r>
            <w:r>
              <w:rPr>
                <w:noProof/>
                <w:webHidden/>
              </w:rPr>
            </w:r>
            <w:r>
              <w:rPr>
                <w:noProof/>
                <w:webHidden/>
              </w:rPr>
              <w:fldChar w:fldCharType="separate"/>
            </w:r>
            <w:r w:rsidR="00CA4158">
              <w:rPr>
                <w:noProof/>
                <w:webHidden/>
              </w:rPr>
              <w:t>17</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826" w:history="1">
            <w:r w:rsidR="004361EE" w:rsidRPr="0059518D">
              <w:rPr>
                <w:rStyle w:val="Hyperlink"/>
                <w:noProof/>
              </w:rPr>
              <w:t>5.</w:t>
            </w:r>
            <w:r w:rsidR="004361EE">
              <w:rPr>
                <w:rFonts w:asciiTheme="minorHAnsi" w:eastAsiaTheme="minorEastAsia" w:hAnsiTheme="minorHAnsi" w:cstheme="minorBidi"/>
                <w:b w:val="0"/>
                <w:i w:val="0"/>
                <w:noProof/>
                <w:szCs w:val="22"/>
              </w:rPr>
              <w:tab/>
            </w:r>
            <w:r w:rsidR="004361EE" w:rsidRPr="0059518D">
              <w:rPr>
                <w:rStyle w:val="Hyperlink"/>
                <w:noProof/>
              </w:rPr>
              <w:t>Assigning Email Addresses</w:t>
            </w:r>
            <w:r w:rsidR="004361EE">
              <w:rPr>
                <w:noProof/>
                <w:webHidden/>
              </w:rPr>
              <w:tab/>
            </w:r>
            <w:r>
              <w:rPr>
                <w:noProof/>
                <w:webHidden/>
              </w:rPr>
              <w:fldChar w:fldCharType="begin"/>
            </w:r>
            <w:r w:rsidR="004361EE">
              <w:rPr>
                <w:noProof/>
                <w:webHidden/>
              </w:rPr>
              <w:instrText xml:space="preserve"> PAGEREF _Toc316658826 \h </w:instrText>
            </w:r>
            <w:r>
              <w:rPr>
                <w:noProof/>
                <w:webHidden/>
              </w:rPr>
            </w:r>
            <w:r>
              <w:rPr>
                <w:noProof/>
                <w:webHidden/>
              </w:rPr>
              <w:fldChar w:fldCharType="separate"/>
            </w:r>
            <w:r w:rsidR="00CA4158">
              <w:rPr>
                <w:noProof/>
                <w:webHidden/>
              </w:rPr>
              <w:t>18</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7" w:history="1">
            <w:r w:rsidR="004361EE" w:rsidRPr="0059518D">
              <w:rPr>
                <w:rStyle w:val="Hyperlink"/>
                <w:noProof/>
              </w:rPr>
              <w:t>Assigning email addresses prior to placing orders</w:t>
            </w:r>
            <w:r w:rsidR="004361EE">
              <w:rPr>
                <w:noProof/>
                <w:webHidden/>
              </w:rPr>
              <w:tab/>
            </w:r>
            <w:r>
              <w:rPr>
                <w:noProof/>
                <w:webHidden/>
              </w:rPr>
              <w:fldChar w:fldCharType="begin"/>
            </w:r>
            <w:r w:rsidR="004361EE">
              <w:rPr>
                <w:noProof/>
                <w:webHidden/>
              </w:rPr>
              <w:instrText xml:space="preserve"> PAGEREF _Toc316658827 \h </w:instrText>
            </w:r>
            <w:r>
              <w:rPr>
                <w:noProof/>
                <w:webHidden/>
              </w:rPr>
            </w:r>
            <w:r>
              <w:rPr>
                <w:noProof/>
                <w:webHidden/>
              </w:rPr>
              <w:fldChar w:fldCharType="separate"/>
            </w:r>
            <w:r w:rsidR="00CA4158">
              <w:rPr>
                <w:noProof/>
                <w:webHidden/>
              </w:rPr>
              <w:t>19</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8" w:history="1">
            <w:r w:rsidR="004361EE" w:rsidRPr="0059518D">
              <w:rPr>
                <w:rStyle w:val="Hyperlink"/>
                <w:noProof/>
              </w:rPr>
              <w:t>Assigning multiple emails to an image</w:t>
            </w:r>
            <w:r w:rsidR="004361EE">
              <w:rPr>
                <w:noProof/>
                <w:webHidden/>
              </w:rPr>
              <w:tab/>
            </w:r>
            <w:r>
              <w:rPr>
                <w:noProof/>
                <w:webHidden/>
              </w:rPr>
              <w:fldChar w:fldCharType="begin"/>
            </w:r>
            <w:r w:rsidR="004361EE">
              <w:rPr>
                <w:noProof/>
                <w:webHidden/>
              </w:rPr>
              <w:instrText xml:space="preserve"> PAGEREF _Toc316658828 \h </w:instrText>
            </w:r>
            <w:r>
              <w:rPr>
                <w:noProof/>
                <w:webHidden/>
              </w:rPr>
            </w:r>
            <w:r>
              <w:rPr>
                <w:noProof/>
                <w:webHidden/>
              </w:rPr>
              <w:fldChar w:fldCharType="separate"/>
            </w:r>
            <w:r w:rsidR="00CA4158">
              <w:rPr>
                <w:noProof/>
                <w:webHidden/>
              </w:rPr>
              <w:t>20</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29" w:history="1">
            <w:r w:rsidR="004361EE" w:rsidRPr="0059518D">
              <w:rPr>
                <w:rStyle w:val="Hyperlink"/>
                <w:noProof/>
              </w:rPr>
              <w:t>Assigning email addresses after placing orders</w:t>
            </w:r>
            <w:r w:rsidR="004361EE">
              <w:rPr>
                <w:noProof/>
                <w:webHidden/>
              </w:rPr>
              <w:tab/>
            </w:r>
            <w:r>
              <w:rPr>
                <w:noProof/>
                <w:webHidden/>
              </w:rPr>
              <w:fldChar w:fldCharType="begin"/>
            </w:r>
            <w:r w:rsidR="004361EE">
              <w:rPr>
                <w:noProof/>
                <w:webHidden/>
              </w:rPr>
              <w:instrText xml:space="preserve"> PAGEREF _Toc316658829 \h </w:instrText>
            </w:r>
            <w:r>
              <w:rPr>
                <w:noProof/>
                <w:webHidden/>
              </w:rPr>
            </w:r>
            <w:r>
              <w:rPr>
                <w:noProof/>
                <w:webHidden/>
              </w:rPr>
              <w:fldChar w:fldCharType="separate"/>
            </w:r>
            <w:r w:rsidR="00CA4158">
              <w:rPr>
                <w:noProof/>
                <w:webHidden/>
              </w:rPr>
              <w:t>20</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830" w:history="1">
            <w:r w:rsidR="004361EE" w:rsidRPr="0059518D">
              <w:rPr>
                <w:rStyle w:val="Hyperlink"/>
                <w:noProof/>
              </w:rPr>
              <w:t>6.</w:t>
            </w:r>
            <w:r w:rsidR="004361EE">
              <w:rPr>
                <w:rFonts w:asciiTheme="minorHAnsi" w:eastAsiaTheme="minorEastAsia" w:hAnsiTheme="minorHAnsi" w:cstheme="minorBidi"/>
                <w:b w:val="0"/>
                <w:i w:val="0"/>
                <w:noProof/>
                <w:szCs w:val="22"/>
              </w:rPr>
              <w:tab/>
            </w:r>
            <w:r w:rsidR="004361EE" w:rsidRPr="0059518D">
              <w:rPr>
                <w:rStyle w:val="Hyperlink"/>
                <w:noProof/>
              </w:rPr>
              <w:t>Batch Generating the images to be emailed</w:t>
            </w:r>
            <w:r w:rsidR="004361EE">
              <w:rPr>
                <w:noProof/>
                <w:webHidden/>
              </w:rPr>
              <w:tab/>
            </w:r>
            <w:r>
              <w:rPr>
                <w:noProof/>
                <w:webHidden/>
              </w:rPr>
              <w:fldChar w:fldCharType="begin"/>
            </w:r>
            <w:r w:rsidR="004361EE">
              <w:rPr>
                <w:noProof/>
                <w:webHidden/>
              </w:rPr>
              <w:instrText xml:space="preserve"> PAGEREF _Toc316658830 \h </w:instrText>
            </w:r>
            <w:r>
              <w:rPr>
                <w:noProof/>
                <w:webHidden/>
              </w:rPr>
            </w:r>
            <w:r>
              <w:rPr>
                <w:noProof/>
                <w:webHidden/>
              </w:rPr>
              <w:fldChar w:fldCharType="separate"/>
            </w:r>
            <w:r w:rsidR="00CA4158">
              <w:rPr>
                <w:noProof/>
                <w:webHidden/>
              </w:rPr>
              <w:t>21</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831" w:history="1">
            <w:r w:rsidR="004361EE" w:rsidRPr="0059518D">
              <w:rPr>
                <w:rStyle w:val="Hyperlink"/>
                <w:noProof/>
              </w:rPr>
              <w:t>7.</w:t>
            </w:r>
            <w:r w:rsidR="004361EE">
              <w:rPr>
                <w:rFonts w:asciiTheme="minorHAnsi" w:eastAsiaTheme="minorEastAsia" w:hAnsiTheme="minorHAnsi" w:cstheme="minorBidi"/>
                <w:b w:val="0"/>
                <w:i w:val="0"/>
                <w:noProof/>
                <w:szCs w:val="22"/>
              </w:rPr>
              <w:tab/>
            </w:r>
            <w:r w:rsidR="004361EE" w:rsidRPr="0059518D">
              <w:rPr>
                <w:rStyle w:val="Hyperlink"/>
                <w:noProof/>
              </w:rPr>
              <w:t>Posting to Facebook</w:t>
            </w:r>
            <w:r w:rsidR="004361EE">
              <w:rPr>
                <w:noProof/>
                <w:webHidden/>
              </w:rPr>
              <w:tab/>
            </w:r>
            <w:r>
              <w:rPr>
                <w:noProof/>
                <w:webHidden/>
              </w:rPr>
              <w:fldChar w:fldCharType="begin"/>
            </w:r>
            <w:r w:rsidR="004361EE">
              <w:rPr>
                <w:noProof/>
                <w:webHidden/>
              </w:rPr>
              <w:instrText xml:space="preserve"> PAGEREF _Toc316658831 \h </w:instrText>
            </w:r>
            <w:r>
              <w:rPr>
                <w:noProof/>
                <w:webHidden/>
              </w:rPr>
            </w:r>
            <w:r>
              <w:rPr>
                <w:noProof/>
                <w:webHidden/>
              </w:rPr>
              <w:fldChar w:fldCharType="separate"/>
            </w:r>
            <w:r w:rsidR="00CA4158">
              <w:rPr>
                <w:noProof/>
                <w:webHidden/>
              </w:rPr>
              <w:t>23</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832" w:history="1">
            <w:r w:rsidR="004361EE" w:rsidRPr="0059518D">
              <w:rPr>
                <w:rStyle w:val="Hyperlink"/>
                <w:noProof/>
              </w:rPr>
              <w:t>8.</w:t>
            </w:r>
            <w:r w:rsidR="004361EE">
              <w:rPr>
                <w:rFonts w:asciiTheme="minorHAnsi" w:eastAsiaTheme="minorEastAsia" w:hAnsiTheme="minorHAnsi" w:cstheme="minorBidi"/>
                <w:b w:val="0"/>
                <w:i w:val="0"/>
                <w:noProof/>
                <w:szCs w:val="22"/>
              </w:rPr>
              <w:tab/>
            </w:r>
            <w:r w:rsidR="004361EE" w:rsidRPr="0059518D">
              <w:rPr>
                <w:rStyle w:val="Hyperlink"/>
                <w:noProof/>
              </w:rPr>
              <w:t>FAQ</w:t>
            </w:r>
            <w:r w:rsidR="004361EE">
              <w:rPr>
                <w:noProof/>
                <w:webHidden/>
              </w:rPr>
              <w:tab/>
            </w:r>
            <w:r>
              <w:rPr>
                <w:noProof/>
                <w:webHidden/>
              </w:rPr>
              <w:fldChar w:fldCharType="begin"/>
            </w:r>
            <w:r w:rsidR="004361EE">
              <w:rPr>
                <w:noProof/>
                <w:webHidden/>
              </w:rPr>
              <w:instrText xml:space="preserve"> PAGEREF _Toc316658832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2"/>
            <w:rPr>
              <w:rFonts w:asciiTheme="minorHAnsi" w:eastAsiaTheme="minorEastAsia" w:hAnsiTheme="minorHAnsi" w:cstheme="minorBidi"/>
              <w:b w:val="0"/>
              <w:noProof/>
              <w:szCs w:val="22"/>
            </w:rPr>
          </w:pPr>
          <w:hyperlink w:anchor="_Toc316658833" w:history="1">
            <w:r w:rsidR="004361EE" w:rsidRPr="0059518D">
              <w:rPr>
                <w:rStyle w:val="Hyperlink"/>
                <w:noProof/>
              </w:rPr>
              <w:t>Known issues:</w:t>
            </w:r>
            <w:r w:rsidR="004361EE">
              <w:rPr>
                <w:noProof/>
                <w:webHidden/>
              </w:rPr>
              <w:tab/>
            </w:r>
            <w:r>
              <w:rPr>
                <w:noProof/>
                <w:webHidden/>
              </w:rPr>
              <w:fldChar w:fldCharType="begin"/>
            </w:r>
            <w:r w:rsidR="004361EE">
              <w:rPr>
                <w:noProof/>
                <w:webHidden/>
              </w:rPr>
              <w:instrText xml:space="preserve"> PAGEREF _Toc316658833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34" w:history="1">
            <w:r w:rsidR="004361EE" w:rsidRPr="0059518D">
              <w:rPr>
                <w:rStyle w:val="Hyperlink"/>
                <w:noProof/>
              </w:rPr>
              <w:t>Anti-Virus software:</w:t>
            </w:r>
            <w:r w:rsidR="004361EE">
              <w:rPr>
                <w:noProof/>
                <w:webHidden/>
              </w:rPr>
              <w:tab/>
            </w:r>
            <w:r>
              <w:rPr>
                <w:noProof/>
                <w:webHidden/>
              </w:rPr>
              <w:fldChar w:fldCharType="begin"/>
            </w:r>
            <w:r w:rsidR="004361EE">
              <w:rPr>
                <w:noProof/>
                <w:webHidden/>
              </w:rPr>
              <w:instrText xml:space="preserve"> PAGEREF _Toc316658834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35" w:history="1">
            <w:r w:rsidR="004361EE" w:rsidRPr="0059518D">
              <w:rPr>
                <w:rStyle w:val="Hyperlink"/>
                <w:noProof/>
              </w:rPr>
              <w:t>ISP limit outgoing emails</w:t>
            </w:r>
            <w:r w:rsidR="004361EE">
              <w:rPr>
                <w:noProof/>
                <w:webHidden/>
              </w:rPr>
              <w:tab/>
            </w:r>
            <w:r>
              <w:rPr>
                <w:noProof/>
                <w:webHidden/>
              </w:rPr>
              <w:fldChar w:fldCharType="begin"/>
            </w:r>
            <w:r w:rsidR="004361EE">
              <w:rPr>
                <w:noProof/>
                <w:webHidden/>
              </w:rPr>
              <w:instrText xml:space="preserve"> PAGEREF _Toc316658835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36" w:history="1">
            <w:r w:rsidR="004361EE" w:rsidRPr="0059518D">
              <w:rPr>
                <w:rStyle w:val="Hyperlink"/>
                <w:noProof/>
              </w:rPr>
              <w:t>All images are assumed to be jpegs and have a .jpg extension.</w:t>
            </w:r>
            <w:r w:rsidR="004361EE">
              <w:rPr>
                <w:noProof/>
                <w:webHidden/>
              </w:rPr>
              <w:tab/>
            </w:r>
            <w:r>
              <w:rPr>
                <w:noProof/>
                <w:webHidden/>
              </w:rPr>
              <w:fldChar w:fldCharType="begin"/>
            </w:r>
            <w:r w:rsidR="004361EE">
              <w:rPr>
                <w:noProof/>
                <w:webHidden/>
              </w:rPr>
              <w:instrText xml:space="preserve"> PAGEREF _Toc316658836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37" w:history="1">
            <w:r w:rsidR="004361EE" w:rsidRPr="0059518D">
              <w:rPr>
                <w:rStyle w:val="Hyperlink"/>
                <w:noProof/>
              </w:rPr>
              <w:t>The workflow assumes you are not using the A0, A1, and A2 raster printers.</w:t>
            </w:r>
            <w:r w:rsidR="004361EE">
              <w:rPr>
                <w:noProof/>
                <w:webHidden/>
              </w:rPr>
              <w:tab/>
            </w:r>
            <w:r>
              <w:rPr>
                <w:noProof/>
                <w:webHidden/>
              </w:rPr>
              <w:fldChar w:fldCharType="begin"/>
            </w:r>
            <w:r w:rsidR="004361EE">
              <w:rPr>
                <w:noProof/>
                <w:webHidden/>
              </w:rPr>
              <w:instrText xml:space="preserve"> PAGEREF _Toc316658837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38" w:history="1">
            <w:r w:rsidR="004361EE" w:rsidRPr="0059518D">
              <w:rPr>
                <w:rStyle w:val="Hyperlink"/>
                <w:noProof/>
              </w:rPr>
              <w:t>Microsoft Excel .csv file must be closed</w:t>
            </w:r>
            <w:r w:rsidR="004361EE">
              <w:rPr>
                <w:noProof/>
                <w:webHidden/>
              </w:rPr>
              <w:tab/>
            </w:r>
            <w:r>
              <w:rPr>
                <w:noProof/>
                <w:webHidden/>
              </w:rPr>
              <w:fldChar w:fldCharType="begin"/>
            </w:r>
            <w:r w:rsidR="004361EE">
              <w:rPr>
                <w:noProof/>
                <w:webHidden/>
              </w:rPr>
              <w:instrText xml:space="preserve"> PAGEREF _Toc316658838 \h </w:instrText>
            </w:r>
            <w:r>
              <w:rPr>
                <w:noProof/>
                <w:webHidden/>
              </w:rPr>
            </w:r>
            <w:r>
              <w:rPr>
                <w:noProof/>
                <w:webHidden/>
              </w:rPr>
              <w:fldChar w:fldCharType="separate"/>
            </w:r>
            <w:r w:rsidR="00CA4158">
              <w:rPr>
                <w:noProof/>
                <w:webHidden/>
              </w:rPr>
              <w:t>25</w:t>
            </w:r>
            <w:r>
              <w:rPr>
                <w:noProof/>
                <w:webHidden/>
              </w:rPr>
              <w:fldChar w:fldCharType="end"/>
            </w:r>
          </w:hyperlink>
        </w:p>
        <w:p w:rsidR="004361EE" w:rsidRDefault="00B73F4F">
          <w:pPr>
            <w:pStyle w:val="TOC3"/>
            <w:rPr>
              <w:rFonts w:asciiTheme="minorHAnsi" w:eastAsiaTheme="minorEastAsia" w:hAnsiTheme="minorHAnsi" w:cstheme="minorBidi"/>
              <w:noProof/>
              <w:sz w:val="22"/>
              <w:szCs w:val="22"/>
            </w:rPr>
          </w:pPr>
          <w:hyperlink w:anchor="_Toc316658839" w:history="1">
            <w:r w:rsidR="004361EE" w:rsidRPr="0059518D">
              <w:rPr>
                <w:rStyle w:val="Hyperlink"/>
                <w:noProof/>
              </w:rPr>
              <w:t>Windows User Account Control (UAC)</w:t>
            </w:r>
            <w:r w:rsidR="004361EE">
              <w:rPr>
                <w:noProof/>
                <w:webHidden/>
              </w:rPr>
              <w:tab/>
            </w:r>
            <w:r>
              <w:rPr>
                <w:noProof/>
                <w:webHidden/>
              </w:rPr>
              <w:fldChar w:fldCharType="begin"/>
            </w:r>
            <w:r w:rsidR="004361EE">
              <w:rPr>
                <w:noProof/>
                <w:webHidden/>
              </w:rPr>
              <w:instrText xml:space="preserve"> PAGEREF _Toc316658839 \h </w:instrText>
            </w:r>
            <w:r>
              <w:rPr>
                <w:noProof/>
                <w:webHidden/>
              </w:rPr>
            </w:r>
            <w:r>
              <w:rPr>
                <w:noProof/>
                <w:webHidden/>
              </w:rPr>
              <w:fldChar w:fldCharType="separate"/>
            </w:r>
            <w:r w:rsidR="00CA4158">
              <w:rPr>
                <w:noProof/>
                <w:webHidden/>
              </w:rPr>
              <w:t>26</w:t>
            </w:r>
            <w:r>
              <w:rPr>
                <w:noProof/>
                <w:webHidden/>
              </w:rPr>
              <w:fldChar w:fldCharType="end"/>
            </w:r>
          </w:hyperlink>
        </w:p>
        <w:p w:rsidR="004361EE" w:rsidRDefault="00B73F4F">
          <w:pPr>
            <w:pStyle w:val="TOC1"/>
            <w:tabs>
              <w:tab w:val="left" w:pos="480"/>
            </w:tabs>
            <w:rPr>
              <w:rFonts w:asciiTheme="minorHAnsi" w:eastAsiaTheme="minorEastAsia" w:hAnsiTheme="minorHAnsi" w:cstheme="minorBidi"/>
              <w:b w:val="0"/>
              <w:i w:val="0"/>
              <w:noProof/>
              <w:szCs w:val="22"/>
            </w:rPr>
          </w:pPr>
          <w:hyperlink w:anchor="_Toc316658840" w:history="1">
            <w:r w:rsidR="004361EE" w:rsidRPr="0059518D">
              <w:rPr>
                <w:rStyle w:val="Hyperlink"/>
                <w:noProof/>
              </w:rPr>
              <w:t>9.</w:t>
            </w:r>
            <w:r w:rsidR="004361EE">
              <w:rPr>
                <w:rFonts w:asciiTheme="minorHAnsi" w:eastAsiaTheme="minorEastAsia" w:hAnsiTheme="minorHAnsi" w:cstheme="minorBidi"/>
                <w:b w:val="0"/>
                <w:i w:val="0"/>
                <w:noProof/>
                <w:szCs w:val="22"/>
              </w:rPr>
              <w:tab/>
            </w:r>
            <w:r w:rsidR="004361EE" w:rsidRPr="0059518D">
              <w:rPr>
                <w:rStyle w:val="Hyperlink"/>
                <w:noProof/>
              </w:rPr>
              <w:t>Closing statements</w:t>
            </w:r>
            <w:r w:rsidR="004361EE">
              <w:rPr>
                <w:noProof/>
                <w:webHidden/>
              </w:rPr>
              <w:tab/>
            </w:r>
            <w:r>
              <w:rPr>
                <w:noProof/>
                <w:webHidden/>
              </w:rPr>
              <w:fldChar w:fldCharType="begin"/>
            </w:r>
            <w:r w:rsidR="004361EE">
              <w:rPr>
                <w:noProof/>
                <w:webHidden/>
              </w:rPr>
              <w:instrText xml:space="preserve"> PAGEREF _Toc316658840 \h </w:instrText>
            </w:r>
            <w:r>
              <w:rPr>
                <w:noProof/>
                <w:webHidden/>
              </w:rPr>
            </w:r>
            <w:r>
              <w:rPr>
                <w:noProof/>
                <w:webHidden/>
              </w:rPr>
              <w:fldChar w:fldCharType="separate"/>
            </w:r>
            <w:r w:rsidR="00CA4158">
              <w:rPr>
                <w:noProof/>
                <w:webHidden/>
              </w:rPr>
              <w:t>26</w:t>
            </w:r>
            <w:r>
              <w:rPr>
                <w:noProof/>
                <w:webHidden/>
              </w:rPr>
              <w:fldChar w:fldCharType="end"/>
            </w:r>
          </w:hyperlink>
        </w:p>
        <w:p w:rsidR="004361EE" w:rsidRDefault="00B73F4F">
          <w:r>
            <w:fldChar w:fldCharType="end"/>
          </w:r>
        </w:p>
      </w:sdtContent>
    </w:sdt>
    <w:p w:rsidR="00D67377" w:rsidRPr="0040635E" w:rsidRDefault="00D67377" w:rsidP="00D67377">
      <w:pPr>
        <w:pStyle w:val="Heading2"/>
        <w:rPr>
          <w:rFonts w:ascii="Arial Unicode MS" w:eastAsia="Arial Unicode MS" w:hAnsi="Arial Unicode MS" w:cs="Arial Unicode MS"/>
        </w:rPr>
      </w:pPr>
    </w:p>
    <w:p w:rsidR="00753B13" w:rsidRDefault="00753B13">
      <w:pPr>
        <w:spacing w:after="200" w:line="276" w:lineRule="auto"/>
        <w:rPr>
          <w:rFonts w:ascii="Arial Unicode MS" w:eastAsia="Arial Unicode MS" w:hAnsi="Arial Unicode MS" w:cs="Arial Unicode MS"/>
          <w:b/>
          <w:bCs/>
          <w:kern w:val="36"/>
          <w:sz w:val="48"/>
          <w:szCs w:val="48"/>
        </w:rPr>
      </w:pPr>
      <w:r>
        <w:rPr>
          <w:rFonts w:ascii="Arial Unicode MS" w:eastAsia="Arial Unicode MS" w:hAnsi="Arial Unicode MS" w:cs="Arial Unicode MS"/>
        </w:rPr>
        <w:br w:type="page"/>
      </w:r>
    </w:p>
    <w:p w:rsidR="00CA00AE" w:rsidRPr="0040635E" w:rsidRDefault="00CA00AE" w:rsidP="00CA00AE">
      <w:pPr>
        <w:pStyle w:val="Heading1"/>
        <w:numPr>
          <w:ilvl w:val="0"/>
          <w:numId w:val="8"/>
        </w:numPr>
        <w:rPr>
          <w:rFonts w:ascii="Arial Unicode MS" w:eastAsia="Arial Unicode MS" w:hAnsi="Arial Unicode MS" w:cs="Arial Unicode MS"/>
        </w:rPr>
      </w:pPr>
      <w:bookmarkStart w:id="2" w:name="_Toc316658783"/>
      <w:r w:rsidRPr="0040635E">
        <w:rPr>
          <w:rFonts w:ascii="Arial Unicode MS" w:eastAsia="Arial Unicode MS" w:hAnsi="Arial Unicode MS" w:cs="Arial Unicode MS"/>
        </w:rPr>
        <w:lastRenderedPageBreak/>
        <w:t>Introduction</w:t>
      </w:r>
      <w:bookmarkEnd w:id="2"/>
      <w:r w:rsidRPr="0040635E">
        <w:rPr>
          <w:rFonts w:ascii="Arial Unicode MS" w:eastAsia="Arial Unicode MS" w:hAnsi="Arial Unicode MS" w:cs="Arial Unicode MS"/>
        </w:rPr>
        <w:t xml:space="preserve"> </w:t>
      </w:r>
    </w:p>
    <w:p w:rsidR="00317C1F" w:rsidRDefault="00317C1F" w:rsidP="004C578A">
      <w:pPr>
        <w:pStyle w:val="EPEIntructions"/>
      </w:pPr>
      <w:r w:rsidRPr="000F1A70">
        <w:t xml:space="preserve">The </w:t>
      </w:r>
      <w:r w:rsidRPr="00A60AB7">
        <w:rPr>
          <w:b/>
        </w:rPr>
        <w:t>Event Photo Emailer &amp; Facebook Uploader</w:t>
      </w:r>
      <w:r w:rsidRPr="00404244">
        <w:rPr>
          <w:b/>
        </w:rPr>
        <w:t xml:space="preserve"> </w:t>
      </w:r>
      <w:r>
        <w:t>program</w:t>
      </w:r>
      <w:r w:rsidRPr="000F1A70">
        <w:t xml:space="preserve"> was </w:t>
      </w:r>
      <w:r>
        <w:t xml:space="preserve">originally </w:t>
      </w:r>
      <w:r w:rsidRPr="000F1A70">
        <w:t xml:space="preserve">developed </w:t>
      </w:r>
      <w:r>
        <w:t xml:space="preserve">to help </w:t>
      </w:r>
      <w:r w:rsidRPr="000F1A70">
        <w:t xml:space="preserve">event photographers improve sales by </w:t>
      </w:r>
      <w:r>
        <w:t>providing a tool to email</w:t>
      </w:r>
      <w:r w:rsidRPr="000F1A70">
        <w:t xml:space="preserve"> </w:t>
      </w:r>
      <w:r>
        <w:t xml:space="preserve">individual proofs to a large number of customers fast and efficiently. It has since evolved into a program that can seamlessly integrate a </w:t>
      </w:r>
      <w:r w:rsidRPr="00984BC9">
        <w:rPr>
          <w:b/>
        </w:rPr>
        <w:t>“Print to Email”</w:t>
      </w:r>
      <w:r>
        <w:t xml:space="preserve"> &amp; a </w:t>
      </w:r>
      <w:r w:rsidRPr="005B7E51">
        <w:rPr>
          <w:b/>
        </w:rPr>
        <w:t>“Post to Facebook”</w:t>
      </w:r>
      <w:r>
        <w:t xml:space="preserve"> features into many existing photography software packages. </w:t>
      </w:r>
    </w:p>
    <w:p w:rsidR="00317C1F" w:rsidRDefault="00317C1F" w:rsidP="00317C1F">
      <w:pPr>
        <w:pStyle w:val="EPEIntructions"/>
      </w:pPr>
    </w:p>
    <w:p w:rsidR="00317C1F" w:rsidRDefault="00317C1F" w:rsidP="00317C1F">
      <w:pPr>
        <w:pStyle w:val="EPEIntructions"/>
      </w:pPr>
      <w:r>
        <w:t xml:space="preserve">At the core, </w:t>
      </w:r>
      <w:r w:rsidRPr="00A60AB7">
        <w:rPr>
          <w:b/>
        </w:rPr>
        <w:t>Event Photo Emailer &amp; Facebook Uploader</w:t>
      </w:r>
      <w:r>
        <w:rPr>
          <w:b/>
        </w:rPr>
        <w:t xml:space="preserve"> </w:t>
      </w:r>
      <w:r>
        <w:t>is an email engine and a Facebook app.</w:t>
      </w:r>
      <w:r w:rsidRPr="00A60AB7">
        <w:t xml:space="preserve"> </w:t>
      </w:r>
      <w:r>
        <w:t xml:space="preserve">The email engine allows emails to be sent without the need to use a traditional email program like Outlook Express. The Facebook app allows images to be posted to Facebook, into a designated album, without having to use </w:t>
      </w:r>
      <w:proofErr w:type="spellStart"/>
      <w:r>
        <w:t>Facebook’s</w:t>
      </w:r>
      <w:proofErr w:type="spellEnd"/>
      <w:r>
        <w:t xml:space="preserve"> </w:t>
      </w:r>
      <w:proofErr w:type="spellStart"/>
      <w:r>
        <w:t>uploader</w:t>
      </w:r>
      <w:proofErr w:type="spellEnd"/>
      <w:r>
        <w:t xml:space="preserve">. Both tools work directly with many existing photo program adding very little extra time to existing workflows.  </w:t>
      </w:r>
    </w:p>
    <w:p w:rsidR="00317C1F" w:rsidRDefault="00317C1F" w:rsidP="00317C1F">
      <w:pPr>
        <w:pStyle w:val="EPEIntructions"/>
      </w:pPr>
    </w:p>
    <w:p w:rsidR="00317C1F" w:rsidRDefault="00317C1F" w:rsidP="00317C1F">
      <w:pPr>
        <w:pStyle w:val="EPEIntructions"/>
      </w:pPr>
      <w:r>
        <w:t xml:space="preserve">During development, the target photo program was </w:t>
      </w:r>
      <w:r>
        <w:rPr>
          <w:b/>
          <w:color w:val="FF0000"/>
        </w:rPr>
        <w:t>Express Digital D</w:t>
      </w:r>
      <w:r w:rsidRPr="004A52B8">
        <w:rPr>
          <w:b/>
          <w:color w:val="FF0000"/>
        </w:rPr>
        <w:t>arkroom Pro®</w:t>
      </w:r>
      <w:r>
        <w:rPr>
          <w:b/>
          <w:color w:val="FF0000"/>
        </w:rPr>
        <w:t xml:space="preserve"> v.9.  </w:t>
      </w:r>
      <w:r>
        <w:t xml:space="preserve">This is mainly because this is the program the developer has been using for his workflow for over a decade. </w:t>
      </w:r>
      <w:r w:rsidRPr="00881A59">
        <w:t xml:space="preserve">Since </w:t>
      </w:r>
      <w:r w:rsidRPr="004A52B8">
        <w:rPr>
          <w:b/>
          <w:color w:val="FF0000"/>
        </w:rPr>
        <w:t>Darkroom Pro®</w:t>
      </w:r>
      <w:r>
        <w:rPr>
          <w:b/>
          <w:color w:val="FF0000"/>
        </w:rPr>
        <w:t xml:space="preserve"> </w:t>
      </w:r>
      <w:r>
        <w:t>doesn’t directly support plug-ins, a work-around solution was developed to allow for the easy integration of an email/Facebook feature into the software package.</w:t>
      </w:r>
    </w:p>
    <w:p w:rsidR="00CA00AE" w:rsidRPr="0083495A" w:rsidRDefault="00317C1F" w:rsidP="0083495A">
      <w:pPr>
        <w:pStyle w:val="Heading2"/>
        <w:rPr>
          <w:rFonts w:eastAsia="Arial Unicode MS"/>
        </w:rPr>
      </w:pPr>
      <w:bookmarkStart w:id="3" w:name="_Toc316658784"/>
      <w:r w:rsidRPr="0083495A">
        <w:rPr>
          <w:rFonts w:eastAsia="Arial Unicode MS"/>
        </w:rPr>
        <w:t>Main Features</w:t>
      </w:r>
      <w:bookmarkEnd w:id="3"/>
      <w:r w:rsidR="00CA00AE" w:rsidRPr="0083495A">
        <w:rPr>
          <w:rFonts w:eastAsia="Arial Unicode MS"/>
        </w:rPr>
        <w:t xml:space="preserve"> </w:t>
      </w:r>
    </w:p>
    <w:p w:rsidR="00317C1F" w:rsidRDefault="00317C1F" w:rsidP="00317C1F">
      <w:pPr>
        <w:pStyle w:val="EPEIntructions"/>
      </w:pPr>
      <w:r>
        <w:t xml:space="preserve">Works with </w:t>
      </w:r>
      <w:r w:rsidRPr="004A52B8">
        <w:rPr>
          <w:b/>
          <w:color w:val="FF0000"/>
        </w:rPr>
        <w:t>Darkroom Pro®</w:t>
      </w:r>
      <w:r>
        <w:rPr>
          <w:rStyle w:val="FootnoteReference"/>
          <w:b/>
          <w:color w:val="FF0000"/>
        </w:rPr>
        <w:footnoteReference w:id="1"/>
      </w:r>
      <w:r>
        <w:t xml:space="preserve"> software to:</w:t>
      </w:r>
    </w:p>
    <w:p w:rsidR="00317C1F" w:rsidRDefault="00317C1F" w:rsidP="00317C1F">
      <w:pPr>
        <w:pStyle w:val="EPEBullet"/>
      </w:pPr>
      <w:r>
        <w:t>Batch email photos (with or without graphics)</w:t>
      </w:r>
    </w:p>
    <w:p w:rsidR="00317C1F" w:rsidRDefault="00317C1F" w:rsidP="00317C1F">
      <w:pPr>
        <w:pStyle w:val="EPEBullet"/>
      </w:pPr>
      <w:r>
        <w:t xml:space="preserve">Seamlessly integrate a </w:t>
      </w:r>
      <w:r w:rsidRPr="0080460F">
        <w:t>“Print to Email”</w:t>
      </w:r>
      <w:r>
        <w:t xml:space="preserve"> feature into packages</w:t>
      </w:r>
    </w:p>
    <w:p w:rsidR="00317C1F" w:rsidRDefault="00317C1F" w:rsidP="00317C1F">
      <w:pPr>
        <w:pStyle w:val="EPEBullet"/>
      </w:pPr>
      <w:r>
        <w:t>Seamlessly integrate a “Post to Facebook” feature.</w:t>
      </w:r>
    </w:p>
    <w:p w:rsidR="00317C1F" w:rsidRDefault="00317C1F" w:rsidP="00317C1F">
      <w:pPr>
        <w:pStyle w:val="EPEBullet"/>
      </w:pPr>
      <w:r>
        <w:t xml:space="preserve">If sending to </w:t>
      </w:r>
      <w:r w:rsidRPr="00582553">
        <w:t>FACEBOOK</w:t>
      </w:r>
      <w:r>
        <w:t xml:space="preserve"> and </w:t>
      </w:r>
      <w:r w:rsidRPr="00582553">
        <w:t>EMAIL</w:t>
      </w:r>
      <w:r>
        <w:t xml:space="preserve"> </w:t>
      </w:r>
      <w:r w:rsidRPr="00932F75">
        <w:t>simultaneously</w:t>
      </w:r>
      <w:r>
        <w:t xml:space="preserve">, the direct link to the </w:t>
      </w:r>
      <w:r w:rsidRPr="00582553">
        <w:t>FACEBOOK</w:t>
      </w:r>
      <w:r>
        <w:t xml:space="preserve"> image is included in the email.</w:t>
      </w:r>
    </w:p>
    <w:p w:rsidR="00317C1F" w:rsidRDefault="00317C1F" w:rsidP="00317C1F">
      <w:pPr>
        <w:pStyle w:val="EPEBullet"/>
      </w:pPr>
      <w:r>
        <w:t>Automatically send photo(s) (with or without graphics) simultaneously when printing.</w:t>
      </w:r>
    </w:p>
    <w:p w:rsidR="00317C1F" w:rsidRDefault="00317C1F" w:rsidP="00317C1F">
      <w:pPr>
        <w:pStyle w:val="EPEBullet"/>
      </w:pPr>
      <w:r>
        <w:t xml:space="preserve">Send many individuals their personal images using an email/filename directory </w:t>
      </w:r>
      <w:r w:rsidRPr="0080460F">
        <w:t>(</w:t>
      </w:r>
      <w:r>
        <w:t>This mode d</w:t>
      </w:r>
      <w:r w:rsidRPr="0080460F">
        <w:t xml:space="preserve">oes not need </w:t>
      </w:r>
      <w:r w:rsidRPr="004A52B8">
        <w:rPr>
          <w:color w:val="FF0000"/>
        </w:rPr>
        <w:t>Darkroom Pro®</w:t>
      </w:r>
      <w:r>
        <w:t xml:space="preserve"> ) </w:t>
      </w:r>
      <w:r w:rsidRPr="0080460F">
        <w:t xml:space="preserve">This is referred to as </w:t>
      </w:r>
      <w:r w:rsidRPr="008F4974">
        <w:t>“Print From Directory”</w:t>
      </w:r>
      <w:r>
        <w:t xml:space="preserve"> mode</w:t>
      </w:r>
    </w:p>
    <w:p w:rsidR="00900C0E" w:rsidRPr="0040635E" w:rsidRDefault="00900C0E" w:rsidP="00900C0E">
      <w:pPr>
        <w:pStyle w:val="NoSpacing"/>
        <w:rPr>
          <w:rFonts w:ascii="Arial Unicode MS" w:eastAsia="Arial Unicode MS" w:hAnsi="Arial Unicode MS" w:cs="Arial Unicode MS"/>
        </w:rPr>
      </w:pPr>
    </w:p>
    <w:p w:rsidR="00317C1F" w:rsidRDefault="00317C1F" w:rsidP="00317C1F">
      <w:pPr>
        <w:pStyle w:val="Heading1"/>
        <w:rPr>
          <w:rFonts w:eastAsia="Arial Unicode MS"/>
        </w:rPr>
      </w:pPr>
      <w:bookmarkStart w:id="4" w:name="_Toc316658785"/>
      <w:r>
        <w:rPr>
          <w:rFonts w:eastAsia="Arial Unicode MS"/>
        </w:rPr>
        <w:lastRenderedPageBreak/>
        <w:t>Typical Workflows</w:t>
      </w:r>
      <w:bookmarkEnd w:id="4"/>
    </w:p>
    <w:p w:rsidR="00317C1F" w:rsidRDefault="00317C1F" w:rsidP="00317C1F">
      <w:pPr>
        <w:pStyle w:val="EPEIntructions"/>
      </w:pPr>
      <w:r>
        <w:t>To gain an appreciation for the time saving benefits of this program, this</w:t>
      </w:r>
      <w:r w:rsidRPr="00635007">
        <w:t xml:space="preserve"> section will describe </w:t>
      </w:r>
      <w:r>
        <w:t xml:space="preserve">two typical workflows: </w:t>
      </w:r>
    </w:p>
    <w:p w:rsidR="00317C1F" w:rsidRDefault="00317C1F" w:rsidP="00317C1F">
      <w:pPr>
        <w:pStyle w:val="EPEIntructions"/>
        <w:numPr>
          <w:ilvl w:val="0"/>
          <w:numId w:val="11"/>
        </w:numPr>
      </w:pPr>
      <w:r>
        <w:t xml:space="preserve">An on-site, multiple portrait capture assignment that sends individuals their proofs after post-processing and </w:t>
      </w:r>
    </w:p>
    <w:p w:rsidR="00317C1F" w:rsidRPr="00635007" w:rsidRDefault="00317C1F" w:rsidP="00317C1F">
      <w:pPr>
        <w:pStyle w:val="EPEIntructions"/>
        <w:numPr>
          <w:ilvl w:val="0"/>
          <w:numId w:val="11"/>
        </w:numPr>
      </w:pPr>
      <w:r>
        <w:t xml:space="preserve">An </w:t>
      </w:r>
      <w:r w:rsidRPr="00AB73BB">
        <w:t>on-site printing</w:t>
      </w:r>
      <w:r>
        <w:rPr>
          <w:b/>
        </w:rPr>
        <w:t xml:space="preserve"> </w:t>
      </w:r>
      <w:r>
        <w:t>assignment that posts the images to Facebook, sends individuals their photos via email, and simultaneously produces a print.</w:t>
      </w:r>
    </w:p>
    <w:p w:rsidR="00317C1F" w:rsidRDefault="00317C1F" w:rsidP="00982B3B">
      <w:pPr>
        <w:pStyle w:val="Heading3"/>
        <w:jc w:val="both"/>
      </w:pPr>
      <w:bookmarkStart w:id="5" w:name="_Toc316658786"/>
      <w:r>
        <w:t>Example 1: O</w:t>
      </w:r>
      <w:r w:rsidRPr="006422B2">
        <w:t>n</w:t>
      </w:r>
      <w:r>
        <w:t>-</w:t>
      </w:r>
      <w:r w:rsidRPr="006422B2">
        <w:t>site</w:t>
      </w:r>
      <w:r>
        <w:t>,</w:t>
      </w:r>
      <w:r w:rsidRPr="006422B2">
        <w:t xml:space="preserve"> </w:t>
      </w:r>
      <w:r>
        <w:t>multiple portrait</w:t>
      </w:r>
      <w:r w:rsidRPr="006422B2">
        <w:t xml:space="preserve"> assignment</w:t>
      </w:r>
      <w:r>
        <w:t xml:space="preserve"> (Proofs are sent after post processing)</w:t>
      </w:r>
      <w:bookmarkEnd w:id="5"/>
    </w:p>
    <w:p w:rsidR="00CA4158" w:rsidRDefault="00B73F4F" w:rsidP="00CA4158">
      <w:pPr>
        <w:pStyle w:val="EPEIntructions"/>
        <w:jc w:val="center"/>
      </w:pPr>
      <w:r>
        <w:pict>
          <v:shape id="_x0000_i1026" type="#_x0000_t75" style="width:293.25pt;height:194.25pt;mso-position-horizontal:absolute;mso-position-horizontal-relative:text;mso-position-vertical:absolute;mso-position-vertical-relative:text;mso-width-relative:page;mso-height-relative:page">
            <v:imagedata r:id="rId14" o:title="DSC_1118"/>
          </v:shape>
        </w:pict>
      </w:r>
    </w:p>
    <w:p w:rsidR="00317C1F" w:rsidRDefault="00317C1F" w:rsidP="00317C1F">
      <w:pPr>
        <w:pStyle w:val="EPEIntructions"/>
        <w:rPr>
          <w:b/>
        </w:rPr>
      </w:pPr>
      <w:r>
        <w:t xml:space="preserve">Suppose your assignment is to capture many different individuals/groups in front of a particular background or landmark and you would like to email everyone a proof of their images at a later time. You will capture the customer’s photo or group of photos, import them in to Darkroom Pro® (via tether, wireless, or import from the card), and then assign an email address to the corresponding photo or set of photos.  This process is repeated for each set of customers for the entire assignment. Then, after post processing and removal of all undesired images, you will select all of the images in your photo gallery, batch apply your graphic template, and then run the email software and you are done!  Mailing 100 emails is as easy as mailing 1! Included with each email is a customized, pre-written body message. This can range from a simple Thank You to a sophisticated advertisement. </w:t>
      </w:r>
    </w:p>
    <w:p w:rsidR="00317C1F" w:rsidRDefault="00317C1F" w:rsidP="00317C1F">
      <w:pPr>
        <w:pStyle w:val="EPEIntructions"/>
        <w:rPr>
          <w:b/>
        </w:rPr>
      </w:pPr>
    </w:p>
    <w:p w:rsidR="00317C1F" w:rsidRDefault="00317C1F" w:rsidP="00317C1F">
      <w:pPr>
        <w:pStyle w:val="EPEIntructions"/>
      </w:pPr>
      <w:r>
        <w:t>When finished, a text file containing all the email addresses and corresponding images is generated. This email/filename directory is highly valuable for marketing purposes. For example, if the event occurs annually, Event Photo Emailer and Facebook Uploader can use the email/filename directory to easily send everyone their images again a year later with a marketing email informing them that you will be there again!</w:t>
      </w:r>
    </w:p>
    <w:p w:rsidR="00317C1F" w:rsidRPr="004C578A" w:rsidRDefault="00317C1F" w:rsidP="00982B3B">
      <w:pPr>
        <w:pStyle w:val="Heading3"/>
        <w:jc w:val="both"/>
      </w:pPr>
      <w:bookmarkStart w:id="6" w:name="_Toc316658787"/>
      <w:r w:rsidRPr="004C578A">
        <w:rPr>
          <w:rStyle w:val="Heading2Char"/>
          <w:b/>
          <w:bCs/>
          <w:sz w:val="27"/>
        </w:rPr>
        <w:lastRenderedPageBreak/>
        <w:t>Example 2: An on-site printing assignment that posts the images to Facebook, sends individuals their photos via</w:t>
      </w:r>
      <w:r w:rsidRPr="004C578A">
        <w:t xml:space="preserve"> email, and simultaneously produces a print.</w:t>
      </w:r>
      <w:bookmarkEnd w:id="6"/>
    </w:p>
    <w:p w:rsidR="00CA4158" w:rsidRDefault="00CA4158" w:rsidP="00CA4158">
      <w:pPr>
        <w:pStyle w:val="EPEIntructions"/>
        <w:jc w:val="center"/>
      </w:pPr>
      <w:r>
        <w:rPr>
          <w:noProof/>
        </w:rPr>
        <w:drawing>
          <wp:inline distT="0" distB="0" distL="0" distR="0">
            <wp:extent cx="3724275" cy="2466975"/>
            <wp:effectExtent l="19050" t="0" r="9525" b="0"/>
            <wp:docPr id="11" name="Picture 11" descr="C:\Users\AdrianSr\AppData\Local\Microsoft\Windows\INetCache\Content.Word\DSC_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anSr\AppData\Local\Microsoft\Windows\INetCache\Content.Word\DSC_1118.jpg"/>
                    <pic:cNvPicPr>
                      <a:picLocks noChangeAspect="1" noChangeArrowheads="1"/>
                    </pic:cNvPicPr>
                  </pic:nvPicPr>
                  <pic:blipFill>
                    <a:blip r:embed="rId15" cstate="print"/>
                    <a:srcRect/>
                    <a:stretch>
                      <a:fillRect/>
                    </a:stretch>
                  </pic:blipFill>
                  <pic:spPr bwMode="auto">
                    <a:xfrm>
                      <a:off x="0" y="0"/>
                      <a:ext cx="3724275" cy="2466975"/>
                    </a:xfrm>
                    <a:prstGeom prst="rect">
                      <a:avLst/>
                    </a:prstGeom>
                    <a:noFill/>
                    <a:ln w="9525">
                      <a:noFill/>
                      <a:miter lim="800000"/>
                      <a:headEnd/>
                      <a:tailEnd/>
                    </a:ln>
                    <a:effectLst/>
                  </pic:spPr>
                </pic:pic>
              </a:graphicData>
            </a:graphic>
          </wp:inline>
        </w:drawing>
      </w:r>
    </w:p>
    <w:p w:rsidR="00317C1F" w:rsidRDefault="00317C1F" w:rsidP="00317C1F">
      <w:pPr>
        <w:pStyle w:val="EPEIntructions"/>
      </w:pPr>
      <w:r>
        <w:t>Suppose you have a capture and print assignment at a black tie affair for an organization’s annual ball. You are to supply 5x7 prints onsite with graphic overlays as well as emails to the customer. The organization would also like for you to upload the photos to an album on their Facebook page as you take them. You would simply take the photos like you normally would… say 2 to 3 shots of each couple, highlight the images, batch apply the email address to the set of images, and then proceed with your normal workflow of choosing which image to print. Whereas before, you would simply choose a single item package that contained a single 5x7, now you would simply choose a package that contains two items: a single 5x7 and a new “Print to Email” package item. If you have an internet connection at your location, when you place your order, as the photo is being printed, it is also being emailed to the client and uploaded to Facebook. In addition to the photo, the email can contain the direct link to the same image with the organization’s Facebook album. If they have a smart phone, they may actually get the email before they get their print!  If you do not have an internet connection, you would simply perform a batch process when you do get online.</w:t>
      </w:r>
    </w:p>
    <w:p w:rsidR="00687321" w:rsidRDefault="00687321" w:rsidP="00753B13">
      <w:pPr>
        <w:pStyle w:val="Heading1"/>
        <w:keepNext/>
        <w:keepLines/>
      </w:pPr>
      <w:bookmarkStart w:id="7" w:name="_Toc316658788"/>
      <w:r>
        <w:t>Installation Instructions</w:t>
      </w:r>
      <w:bookmarkEnd w:id="7"/>
    </w:p>
    <w:p w:rsidR="00687321" w:rsidRPr="00753B13" w:rsidRDefault="00687321" w:rsidP="00753B13">
      <w:pPr>
        <w:pStyle w:val="EPEIntructions"/>
      </w:pPr>
      <w:r w:rsidRPr="00753B13">
        <w:rPr>
          <w:rStyle w:val="IntenseEmphasis"/>
          <w:rFonts w:cstheme="minorBidi"/>
          <w:b w:val="0"/>
          <w:bCs w:val="0"/>
          <w:i w:val="0"/>
          <w:iCs w:val="0"/>
          <w:color w:val="auto"/>
        </w:rPr>
        <w:t xml:space="preserve">Download Event Photo Emailer from </w:t>
      </w:r>
      <w:hyperlink r:id="rId16" w:history="1">
        <w:r w:rsidRPr="00753B13">
          <w:rPr>
            <w:rStyle w:val="Hyperlink"/>
            <w:color w:val="auto"/>
            <w:u w:val="none"/>
          </w:rPr>
          <w:t>www.hoodandson.com/EPE</w:t>
        </w:r>
      </w:hyperlink>
    </w:p>
    <w:p w:rsidR="00687321" w:rsidRPr="00753B13" w:rsidRDefault="00687321" w:rsidP="00753B13">
      <w:pPr>
        <w:pStyle w:val="EPEBullet2"/>
        <w:rPr>
          <w:rStyle w:val="IntenseEmphasis"/>
          <w:rFonts w:cstheme="minorBidi"/>
          <w:b w:val="0"/>
          <w:bCs w:val="0"/>
          <w:i w:val="0"/>
          <w:iCs w:val="0"/>
          <w:color w:val="auto"/>
        </w:rPr>
      </w:pPr>
      <w:r w:rsidRPr="00753B13">
        <w:t xml:space="preserve">This is a .zip file containing two items. Unzip the contents </w:t>
      </w:r>
      <w:r w:rsidRPr="00753B13">
        <w:rPr>
          <w:rStyle w:val="IntenseEmphasis"/>
          <w:rFonts w:cstheme="minorBidi"/>
          <w:b w:val="0"/>
          <w:bCs w:val="0"/>
          <w:i w:val="0"/>
          <w:iCs w:val="0"/>
          <w:color w:val="auto"/>
        </w:rPr>
        <w:t xml:space="preserve">to a temporary folder. Run the Setup.exe file and follow the instructions. It is recommended that the default settings be used. </w:t>
      </w:r>
    </w:p>
    <w:p w:rsidR="00687321" w:rsidRPr="00753B13" w:rsidRDefault="00687321" w:rsidP="00753B13">
      <w:pPr>
        <w:pStyle w:val="EPEBullet2"/>
      </w:pPr>
      <w:r w:rsidRPr="00753B13">
        <w:lastRenderedPageBreak/>
        <w:t>Run “Initialize_EPE” from the Event Photo Emailer folder in the Programs Menu (Figure 1).</w:t>
      </w:r>
    </w:p>
    <w:p w:rsidR="00687321" w:rsidRPr="00753B13" w:rsidRDefault="00687321" w:rsidP="00753B13">
      <w:pPr>
        <w:pStyle w:val="EPEBullet2"/>
      </w:pPr>
      <w:r w:rsidRPr="00753B13">
        <w:t xml:space="preserve">This window will allow you generate images needed to conduct a quick test and to install features used by </w:t>
      </w:r>
      <w:r w:rsidRPr="00753B13">
        <w:rPr>
          <w:rStyle w:val="IntenseEmphasis"/>
          <w:rFonts w:cstheme="minorBidi"/>
          <w:b w:val="0"/>
          <w:bCs w:val="0"/>
          <w:i w:val="0"/>
          <w:iCs w:val="0"/>
          <w:color w:val="auto"/>
        </w:rPr>
        <w:t>Darkroom Pro® (if applicable)</w:t>
      </w:r>
      <w:r w:rsidRPr="00753B13">
        <w:t xml:space="preserve">. </w:t>
      </w:r>
    </w:p>
    <w:p w:rsidR="00687321" w:rsidRPr="007B7C9E" w:rsidRDefault="00687321" w:rsidP="00687321">
      <w:pPr>
        <w:pStyle w:val="EPEBullet"/>
        <w:numPr>
          <w:ilvl w:val="0"/>
          <w:numId w:val="0"/>
        </w:numPr>
        <w:ind w:left="1440"/>
      </w:pPr>
    </w:p>
    <w:p w:rsidR="00687321" w:rsidRDefault="00687321" w:rsidP="00687321">
      <w:pPr>
        <w:pStyle w:val="ListParagraph"/>
        <w:ind w:left="360"/>
        <w:jc w:val="center"/>
      </w:pPr>
      <w:r w:rsidRPr="00137152">
        <w:rPr>
          <w:noProof/>
        </w:rPr>
        <w:drawing>
          <wp:inline distT="0" distB="0" distL="0" distR="0">
            <wp:extent cx="3314811"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16526" cy="2096584"/>
                    </a:xfrm>
                    <a:prstGeom prst="rect">
                      <a:avLst/>
                    </a:prstGeom>
                    <a:noFill/>
                    <a:ln w="9525">
                      <a:noFill/>
                      <a:miter lim="800000"/>
                      <a:headEnd/>
                      <a:tailEnd/>
                    </a:ln>
                  </pic:spPr>
                </pic:pic>
              </a:graphicData>
            </a:graphic>
          </wp:inline>
        </w:drawing>
      </w:r>
    </w:p>
    <w:p w:rsidR="00687321" w:rsidRPr="00753B13" w:rsidRDefault="00687321" w:rsidP="00753B13">
      <w:pPr>
        <w:pStyle w:val="FigureText"/>
      </w:pPr>
      <w:r w:rsidRPr="00753B13">
        <w:t>Figure 1: Screenshot of the EPE Initialization Form</w:t>
      </w:r>
    </w:p>
    <w:p w:rsidR="00687321" w:rsidRDefault="00687321" w:rsidP="00687321">
      <w:pPr>
        <w:pStyle w:val="ListParagraph"/>
        <w:ind w:left="360"/>
        <w:rPr>
          <w:rStyle w:val="Strong"/>
        </w:rPr>
      </w:pPr>
    </w:p>
    <w:p w:rsidR="00687321" w:rsidRPr="00753B13" w:rsidRDefault="00687321" w:rsidP="00753B13">
      <w:pPr>
        <w:pStyle w:val="Heading3"/>
        <w:rPr>
          <w:rStyle w:val="Strong"/>
          <w:b/>
          <w:bCs/>
          <w:sz w:val="27"/>
        </w:rPr>
      </w:pPr>
      <w:bookmarkStart w:id="8" w:name="_Toc316658789"/>
      <w:r w:rsidRPr="00753B13">
        <w:rPr>
          <w:rStyle w:val="Strong"/>
          <w:b/>
          <w:bCs/>
          <w:sz w:val="27"/>
        </w:rPr>
        <w:t>Generate Test Images and Email/Filename Directory</w:t>
      </w:r>
      <w:bookmarkEnd w:id="8"/>
    </w:p>
    <w:p w:rsidR="00687321" w:rsidRPr="00FF7579" w:rsidRDefault="00687321" w:rsidP="00FF7579">
      <w:pPr>
        <w:pStyle w:val="EPEIntructions"/>
      </w:pPr>
      <w:r w:rsidRPr="00FF7579">
        <w:rPr>
          <w:rStyle w:val="IntenseEmphasis"/>
          <w:rFonts w:cstheme="minorBidi"/>
          <w:b w:val="0"/>
          <w:bCs w:val="0"/>
          <w:i w:val="0"/>
          <w:iCs w:val="0"/>
          <w:color w:val="auto"/>
        </w:rPr>
        <w:t xml:space="preserve">This feature generates images to quickly test </w:t>
      </w:r>
      <w:r w:rsidRPr="00FF7579">
        <w:t xml:space="preserve">Event Photo Emailer &amp; Facebook Uploader </w:t>
      </w:r>
      <w:r w:rsidRPr="00FF7579">
        <w:rPr>
          <w:rStyle w:val="IntenseEmphasis"/>
          <w:rFonts w:cstheme="minorBidi"/>
          <w:b w:val="0"/>
          <w:bCs w:val="0"/>
          <w:i w:val="0"/>
          <w:iCs w:val="0"/>
          <w:color w:val="auto"/>
        </w:rPr>
        <w:t xml:space="preserve">on your system. </w:t>
      </w:r>
      <w:r w:rsidRPr="00FF7579">
        <w:t>To do so, simply enter a test email address (usually your own) and click “Create Images”.</w:t>
      </w:r>
    </w:p>
    <w:p w:rsidR="00687321" w:rsidRPr="00FF7579" w:rsidRDefault="00687321" w:rsidP="00FF7579">
      <w:pPr>
        <w:pStyle w:val="EPEIntructions"/>
        <w:rPr>
          <w:rStyle w:val="IntenseEmphasis"/>
          <w:rFonts w:cstheme="minorBidi"/>
          <w:b w:val="0"/>
          <w:bCs w:val="0"/>
          <w:i w:val="0"/>
          <w:iCs w:val="0"/>
          <w:color w:val="auto"/>
        </w:rPr>
      </w:pPr>
      <w:r w:rsidRPr="00FF7579">
        <w:rPr>
          <w:rStyle w:val="IntenseEmphasis"/>
          <w:rFonts w:cstheme="minorBidi"/>
          <w:b w:val="0"/>
          <w:bCs w:val="0"/>
          <w:i w:val="0"/>
          <w:iCs w:val="0"/>
          <w:color w:val="auto"/>
        </w:rPr>
        <w:t>This does 2 things:</w:t>
      </w:r>
    </w:p>
    <w:p w:rsidR="00687321" w:rsidRPr="00010365" w:rsidRDefault="00687321" w:rsidP="00010365">
      <w:pPr>
        <w:pStyle w:val="EPEBullet2"/>
      </w:pPr>
      <w:r w:rsidRPr="00010365">
        <w:t>Copies 3 sample images into your image directory (usually c:\EventPhotoEmailer\EPE_hotfolder) using a file naming convention incorporating your email address.</w:t>
      </w:r>
    </w:p>
    <w:p w:rsidR="00687321" w:rsidRPr="00010365" w:rsidRDefault="00687321" w:rsidP="00010365">
      <w:pPr>
        <w:pStyle w:val="EPEBullet2"/>
      </w:pPr>
      <w:r w:rsidRPr="00010365">
        <w:t>Creates a text file called “Email_Filename_Test_Directory.csv” in the main folder (usually c:\EventPhotoEmailer) associating the sample images with the email addresses that you provide.</w:t>
      </w:r>
    </w:p>
    <w:p w:rsidR="00687321" w:rsidRPr="00753B13" w:rsidRDefault="00687321" w:rsidP="00753B13">
      <w:pPr>
        <w:pStyle w:val="Heading3"/>
      </w:pPr>
      <w:bookmarkStart w:id="9" w:name="_Toc316658790"/>
      <w:r w:rsidRPr="00753B13">
        <w:t>Darkroom Pro® Setup</w:t>
      </w:r>
      <w:bookmarkEnd w:id="9"/>
    </w:p>
    <w:p w:rsidR="00687321" w:rsidRPr="00FF7579" w:rsidRDefault="00687321" w:rsidP="00FF7579">
      <w:pPr>
        <w:pStyle w:val="EPEIntructions"/>
        <w:rPr>
          <w:rStyle w:val="IntenseEmphasis"/>
          <w:rFonts w:cstheme="minorBidi"/>
          <w:b w:val="0"/>
          <w:bCs w:val="0"/>
          <w:i w:val="0"/>
          <w:iCs w:val="0"/>
          <w:color w:val="auto"/>
        </w:rPr>
      </w:pPr>
      <w:r w:rsidRPr="00FF7579">
        <w:rPr>
          <w:rStyle w:val="IntenseEmphasis"/>
          <w:rFonts w:cstheme="minorBidi"/>
          <w:b w:val="0"/>
          <w:bCs w:val="0"/>
          <w:i w:val="0"/>
          <w:iCs w:val="0"/>
          <w:color w:val="auto"/>
        </w:rPr>
        <w:t>If you have Darkroom Pro®, ensure that it is running and double</w:t>
      </w:r>
      <w:r w:rsidRPr="00FF7579">
        <w:t xml:space="preserve">-click the “Install Event Photo Emailer Printer” button.  </w:t>
      </w:r>
      <w:r w:rsidRPr="00FF7579">
        <w:rPr>
          <w:rStyle w:val="IntenseEmphasis"/>
          <w:rFonts w:cstheme="minorBidi"/>
          <w:b w:val="0"/>
          <w:bCs w:val="0"/>
          <w:i w:val="0"/>
          <w:iCs w:val="0"/>
          <w:color w:val="auto"/>
        </w:rPr>
        <w:t>This is to ensure that the changes are made to the current x:\ drive. If Darkroom Pro®, is not running, the changes will need to be made manually.</w:t>
      </w:r>
    </w:p>
    <w:p w:rsidR="00687321" w:rsidRPr="00FF7579" w:rsidRDefault="00687321" w:rsidP="00FF7579">
      <w:pPr>
        <w:pStyle w:val="EPEIntructions"/>
      </w:pPr>
      <w:r w:rsidRPr="00FF7579">
        <w:t>This setup does 3 things:</w:t>
      </w:r>
    </w:p>
    <w:p w:rsidR="00687321" w:rsidRPr="00010365" w:rsidRDefault="00687321" w:rsidP="00010365">
      <w:pPr>
        <w:pStyle w:val="EPEBullet2"/>
      </w:pPr>
      <w:r w:rsidRPr="00010365">
        <w:lastRenderedPageBreak/>
        <w:t>Adds three Event Photo Emailer Printers to Darkroom Pro® via your Window’s’ registry. These printers become visible in the Setup Section of Darkroom Pro. The three printers produce outputs with different aspect ratios with the maximum dimension defaulting to 600 pixels. (The values can be changed). You may get a message that your registry will be modified. You will want to choose the option to allow the change. The alternative is to set it up manually.</w:t>
      </w:r>
    </w:p>
    <w:p w:rsidR="00687321" w:rsidRPr="00010365" w:rsidRDefault="00687321" w:rsidP="00010365">
      <w:pPr>
        <w:pStyle w:val="EPEBullet2"/>
      </w:pPr>
      <w:r w:rsidRPr="00010365">
        <w:t xml:space="preserve">Copies the </w:t>
      </w:r>
      <w:proofErr w:type="spellStart"/>
      <w:r w:rsidRPr="00010365">
        <w:t>EventPhotoEmailer</w:t>
      </w:r>
      <w:proofErr w:type="spellEnd"/>
      <w:r w:rsidRPr="00010365">
        <w:t xml:space="preserve"> package group to the Darkroom Pro® Package Folder. If Darkroom Pro® is not running, you will have to do this manually by copying </w:t>
      </w:r>
      <w:proofErr w:type="spellStart"/>
      <w:r w:rsidRPr="00010365">
        <w:t>EventPhotoEmailer.pgrp</w:t>
      </w:r>
      <w:proofErr w:type="spellEnd"/>
      <w:r w:rsidRPr="00010365">
        <w:t xml:space="preserve">  into the C:\Program Files\</w:t>
      </w:r>
      <w:proofErr w:type="spellStart"/>
      <w:r w:rsidRPr="00010365">
        <w:t>ExpressDigital</w:t>
      </w:r>
      <w:proofErr w:type="spellEnd"/>
      <w:r w:rsidRPr="00010365">
        <w:t>\Darkroom Pro\Packages folder.</w:t>
      </w:r>
    </w:p>
    <w:p w:rsidR="00687321" w:rsidRPr="00010365" w:rsidRDefault="00687321" w:rsidP="00010365">
      <w:pPr>
        <w:pStyle w:val="EPEBullet2"/>
      </w:pPr>
      <w:r w:rsidRPr="00010365">
        <w:t xml:space="preserve">Copies 2 sample “Proof Borders” to your Darkroom Pro® Template Folder. </w:t>
      </w:r>
    </w:p>
    <w:p w:rsidR="00687321" w:rsidRDefault="00B27627" w:rsidP="00687321">
      <w:pPr>
        <w:pStyle w:val="Heading1"/>
      </w:pPr>
      <w:bookmarkStart w:id="10" w:name="_Toc316658791"/>
      <w:r>
        <w:t>Running the Program</w:t>
      </w:r>
      <w:bookmarkEnd w:id="10"/>
    </w:p>
    <w:p w:rsidR="00B27627" w:rsidRDefault="00B27627" w:rsidP="00B27627">
      <w:pPr>
        <w:pStyle w:val="EPEIntructions"/>
      </w:pPr>
      <w:r>
        <w:t xml:space="preserve">Run </w:t>
      </w:r>
      <w:r w:rsidRPr="007D5A9D">
        <w:rPr>
          <w:b/>
        </w:rPr>
        <w:t>Event Photo Emailer</w:t>
      </w:r>
      <w:r>
        <w:rPr>
          <w:b/>
        </w:rPr>
        <w:t xml:space="preserve"> and Facebook Uploader </w:t>
      </w:r>
      <w:r>
        <w:t xml:space="preserve">by double clicking the </w:t>
      </w:r>
      <w:r>
        <w:rPr>
          <w:b/>
        </w:rPr>
        <w:t xml:space="preserve">EPEv4 shortcut </w:t>
      </w:r>
      <w:r>
        <w:t xml:space="preserve">located either on the </w:t>
      </w:r>
      <w:r w:rsidRPr="001C46C1">
        <w:t>desktop</w:t>
      </w:r>
      <w:r>
        <w:t xml:space="preserve"> or in the </w:t>
      </w:r>
      <w:r w:rsidRPr="007D5A9D">
        <w:rPr>
          <w:b/>
        </w:rPr>
        <w:t xml:space="preserve">Event Photo Emailer </w:t>
      </w:r>
      <w:r>
        <w:t xml:space="preserve">folder in the Programs Menu. The </w:t>
      </w:r>
      <w:r w:rsidR="00010365">
        <w:t>first</w:t>
      </w:r>
      <w:r>
        <w:t xml:space="preserve"> time you run it, you will be prompted to enter your passcode (Figure 2)</w:t>
      </w:r>
    </w:p>
    <w:p w:rsidR="00B27627" w:rsidRPr="001C46C1" w:rsidRDefault="00B27627" w:rsidP="00B27627">
      <w:pPr>
        <w:jc w:val="center"/>
      </w:pPr>
      <w:r w:rsidRPr="001C46C1">
        <w:rPr>
          <w:noProof/>
        </w:rPr>
        <w:drawing>
          <wp:inline distT="0" distB="0" distL="0" distR="0">
            <wp:extent cx="3409950" cy="14097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409950" cy="1409700"/>
                    </a:xfrm>
                    <a:prstGeom prst="rect">
                      <a:avLst/>
                    </a:prstGeom>
                    <a:noFill/>
                    <a:ln w="9525">
                      <a:noFill/>
                      <a:miter lim="800000"/>
                      <a:headEnd/>
                      <a:tailEnd/>
                    </a:ln>
                  </pic:spPr>
                </pic:pic>
              </a:graphicData>
            </a:graphic>
          </wp:inline>
        </w:drawing>
      </w:r>
    </w:p>
    <w:p w:rsidR="00B27627" w:rsidRDefault="00B27627" w:rsidP="00B27627">
      <w:pPr>
        <w:pStyle w:val="EPECaption"/>
      </w:pPr>
      <w:r>
        <w:t>Figure 2: Screenshot of the passcode entry form.</w:t>
      </w:r>
    </w:p>
    <w:p w:rsidR="00B27627" w:rsidRDefault="00B27627" w:rsidP="00B27627">
      <w:pPr>
        <w:pStyle w:val="NormalHood"/>
      </w:pPr>
    </w:p>
    <w:p w:rsidR="00B27627" w:rsidRDefault="00B27627" w:rsidP="00B27627">
      <w:pPr>
        <w:pStyle w:val="NormalHood"/>
      </w:pPr>
    </w:p>
    <w:p w:rsidR="00B27627" w:rsidRDefault="00B27627" w:rsidP="00B27627">
      <w:pPr>
        <w:pStyle w:val="EPEIntructions"/>
      </w:pPr>
      <w:r>
        <w:t xml:space="preserve">This passcode is usually provided in an email from us.  </w:t>
      </w:r>
      <w:r w:rsidRPr="00D8023C">
        <w:t xml:space="preserve">If you do not have one, choose OK and </w:t>
      </w:r>
      <w:r w:rsidRPr="007D5A9D">
        <w:rPr>
          <w:b/>
        </w:rPr>
        <w:t>Event Photo Emailer</w:t>
      </w:r>
      <w:r>
        <w:rPr>
          <w:b/>
        </w:rPr>
        <w:t xml:space="preserve"> and Facebook Uploader</w:t>
      </w:r>
      <w:r w:rsidRPr="00D8023C">
        <w:t xml:space="preserve"> will default to Evaluation Mode which lock</w:t>
      </w:r>
      <w:r>
        <w:t>s</w:t>
      </w:r>
      <w:r w:rsidRPr="00D8023C">
        <w:t xml:space="preserve"> the Company name, reply-to email add</w:t>
      </w:r>
      <w:r>
        <w:t xml:space="preserve">ress, and the subject line to: </w:t>
      </w:r>
      <w:r w:rsidRPr="00D8023C">
        <w:t>“Evaluation Mode”</w:t>
      </w:r>
      <w:r>
        <w:t xml:space="preserve"> on outgoing emails</w:t>
      </w:r>
      <w:r w:rsidRPr="00D8023C">
        <w:t>.</w:t>
      </w:r>
      <w:r>
        <w:t xml:space="preserve"> For Facebook posts, the caption line will say “EPE4 Evaluation”. When</w:t>
      </w:r>
      <w:r w:rsidRPr="00D8023C">
        <w:t xml:space="preserve"> finis</w:t>
      </w:r>
      <w:r>
        <w:t xml:space="preserve">hed, the window shown in Figure 3 appears. </w:t>
      </w:r>
    </w:p>
    <w:p w:rsidR="00B27627" w:rsidRDefault="00B27627" w:rsidP="00B27627">
      <w:pPr>
        <w:pStyle w:val="EPEIntructions"/>
      </w:pPr>
    </w:p>
    <w:p w:rsidR="00B27627" w:rsidRDefault="00B27627" w:rsidP="00B27627">
      <w:pPr>
        <w:pStyle w:val="EPEIntructions"/>
      </w:pPr>
      <w:r>
        <w:t xml:space="preserve">The fields are populated with default values found in the file </w:t>
      </w:r>
      <w:r>
        <w:rPr>
          <w:b/>
        </w:rPr>
        <w:t>c:\EventPhotoEmailer</w:t>
      </w:r>
      <w:r w:rsidRPr="00D77CD6">
        <w:rPr>
          <w:b/>
        </w:rPr>
        <w:t>\bin\default</w:t>
      </w:r>
      <w:r>
        <w:rPr>
          <w:b/>
        </w:rPr>
        <w:t>1</w:t>
      </w:r>
      <w:r w:rsidRPr="00D77CD6">
        <w:rPr>
          <w:b/>
        </w:rPr>
        <w:t>.txt</w:t>
      </w:r>
      <w:r>
        <w:rPr>
          <w:b/>
        </w:rPr>
        <w:t xml:space="preserve"> </w:t>
      </w:r>
      <w:r>
        <w:t xml:space="preserve">If changes are made to these fields, they can be saved by clicking the </w:t>
      </w:r>
      <w:r>
        <w:rPr>
          <w:b/>
        </w:rPr>
        <w:t xml:space="preserve">“Click here to save settings as the default” </w:t>
      </w:r>
      <w:r w:rsidRPr="001479EF">
        <w:t>button.</w:t>
      </w:r>
      <w:r>
        <w:t xml:space="preserve">  The emailing process begins by clicking the green </w:t>
      </w:r>
      <w:r w:rsidRPr="00D77CD6">
        <w:rPr>
          <w:b/>
        </w:rPr>
        <w:t>SEND EMAILS</w:t>
      </w:r>
      <w:r>
        <w:t xml:space="preserve"> button or checking the </w:t>
      </w:r>
      <w:r w:rsidRPr="00D77CD6">
        <w:rPr>
          <w:b/>
        </w:rPr>
        <w:t>Send Emails Automatically</w:t>
      </w:r>
      <w:r>
        <w:t xml:space="preserve"> box. A description of each of the form’s item is given below: </w:t>
      </w:r>
    </w:p>
    <w:p w:rsidR="00B27627" w:rsidRDefault="00B27627" w:rsidP="00B27627">
      <w:pPr>
        <w:pStyle w:val="EPEIntructions"/>
        <w:jc w:val="center"/>
      </w:pPr>
      <w:r w:rsidRPr="00F47BA4">
        <w:rPr>
          <w:noProof/>
        </w:rPr>
        <w:lastRenderedPageBreak/>
        <w:drawing>
          <wp:inline distT="0" distB="0" distL="0" distR="0">
            <wp:extent cx="5114925" cy="3930650"/>
            <wp:effectExtent l="19050" t="0" r="9525" b="0"/>
            <wp:docPr id="7" name="Picture 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cstate="print"/>
                    <a:srcRect/>
                    <a:stretch>
                      <a:fillRect/>
                    </a:stretch>
                  </pic:blipFill>
                  <pic:spPr bwMode="auto">
                    <a:xfrm>
                      <a:off x="0" y="0"/>
                      <a:ext cx="5114925" cy="3930650"/>
                    </a:xfrm>
                    <a:prstGeom prst="rect">
                      <a:avLst/>
                    </a:prstGeom>
                    <a:noFill/>
                    <a:ln w="9525">
                      <a:noFill/>
                      <a:miter lim="800000"/>
                      <a:headEnd/>
                      <a:tailEnd/>
                    </a:ln>
                  </pic:spPr>
                </pic:pic>
              </a:graphicData>
            </a:graphic>
          </wp:inline>
        </w:drawing>
      </w:r>
    </w:p>
    <w:p w:rsidR="00B27627" w:rsidRDefault="00B27627" w:rsidP="00B27627">
      <w:pPr>
        <w:pStyle w:val="NormalHood"/>
      </w:pPr>
    </w:p>
    <w:p w:rsidR="00B27627" w:rsidRDefault="00B27627" w:rsidP="00B27627">
      <w:pPr>
        <w:pStyle w:val="NormalHood"/>
      </w:pPr>
    </w:p>
    <w:p w:rsidR="00010365" w:rsidRDefault="00010365" w:rsidP="00010365">
      <w:pPr>
        <w:pStyle w:val="Heading2"/>
      </w:pPr>
      <w:bookmarkStart w:id="11" w:name="_Toc316658792"/>
      <w:r>
        <w:t>Item Descriptions</w:t>
      </w:r>
      <w:bookmarkStart w:id="12" w:name="_GoBack"/>
      <w:bookmarkEnd w:id="12"/>
      <w:bookmarkEnd w:id="11"/>
    </w:p>
    <w:p w:rsidR="00B27627" w:rsidRDefault="00B27627" w:rsidP="00753B13">
      <w:pPr>
        <w:pStyle w:val="Heading3"/>
      </w:pPr>
      <w:bookmarkStart w:id="13" w:name="_Toc316658793"/>
      <w:r>
        <w:t>Licensed to:</w:t>
      </w:r>
      <w:bookmarkEnd w:id="13"/>
    </w:p>
    <w:p w:rsidR="00B27627" w:rsidRPr="00EC216E" w:rsidRDefault="00B27627" w:rsidP="00B27627">
      <w:pPr>
        <w:pStyle w:val="EPEIntructions"/>
      </w:pPr>
      <w:r>
        <w:t xml:space="preserve">Each program is customized to the purchaser. For each email sent out, the “From” and “Reply To” fields are locked to the Company Name and email address that appears here. Only one license is needed for a company. This limitation acts to discourage sharing with other companies and allows the cost be held low. Each program is unlocked using a </w:t>
      </w:r>
      <w:r w:rsidRPr="00EC216E">
        <w:rPr>
          <w:b/>
        </w:rPr>
        <w:t>Passcode.</w:t>
      </w:r>
      <w:r>
        <w:rPr>
          <w:b/>
        </w:rPr>
        <w:t xml:space="preserve">  </w:t>
      </w:r>
      <w:r>
        <w:t xml:space="preserve">If no </w:t>
      </w:r>
      <w:r w:rsidRPr="00EC216E">
        <w:rPr>
          <w:b/>
        </w:rPr>
        <w:t>Passcode</w:t>
      </w:r>
      <w:r>
        <w:t xml:space="preserve"> is provided or the one provided is incorrect, the program will run in </w:t>
      </w:r>
      <w:r w:rsidRPr="006B3225">
        <w:rPr>
          <w:b/>
        </w:rPr>
        <w:t>Evaluation Mode</w:t>
      </w:r>
      <w:r>
        <w:t xml:space="preserve"> which locks the Company name to “Evaluation Version”, reply-to email address to EVAL@SomeCompany.com, and the subject line to:  “Evaluation Mode”.</w:t>
      </w:r>
    </w:p>
    <w:p w:rsidR="00B27627" w:rsidRDefault="00B27627" w:rsidP="00753B13">
      <w:pPr>
        <w:pStyle w:val="Heading3"/>
      </w:pPr>
      <w:bookmarkStart w:id="14" w:name="_Toc316658794"/>
      <w:r>
        <w:t>Program Directory:</w:t>
      </w:r>
      <w:bookmarkEnd w:id="14"/>
    </w:p>
    <w:p w:rsidR="00B27627" w:rsidRPr="007B7C9E" w:rsidRDefault="00B27627" w:rsidP="00B27627">
      <w:pPr>
        <w:pStyle w:val="EPEIntructions"/>
      </w:pPr>
      <w:r>
        <w:t xml:space="preserve">This field contains the directory that holds your program files. The default is </w:t>
      </w:r>
      <w:r w:rsidRPr="00B70ED2">
        <w:rPr>
          <w:color w:val="FF0000"/>
        </w:rPr>
        <w:t>c:\</w:t>
      </w:r>
      <w:r>
        <w:rPr>
          <w:color w:val="FF0000"/>
        </w:rPr>
        <w:t xml:space="preserve">EventPhotoEmailer. </w:t>
      </w:r>
    </w:p>
    <w:p w:rsidR="00B27627" w:rsidRDefault="00B27627" w:rsidP="00753B13">
      <w:pPr>
        <w:pStyle w:val="Heading3"/>
      </w:pPr>
      <w:bookmarkStart w:id="15" w:name="_Toc316658795"/>
      <w:r>
        <w:lastRenderedPageBreak/>
        <w:t>Location of Image Files:</w:t>
      </w:r>
      <w:bookmarkEnd w:id="15"/>
    </w:p>
    <w:p w:rsidR="00B27627" w:rsidRPr="001479EF" w:rsidRDefault="00B27627" w:rsidP="00B27627">
      <w:pPr>
        <w:pStyle w:val="EPEIntructions"/>
        <w:rPr>
          <w:color w:val="FF0000"/>
        </w:rPr>
      </w:pPr>
      <w:r>
        <w:t xml:space="preserve">This is the folder that contains the images that you want to email. The default folder is </w:t>
      </w:r>
      <w:r w:rsidRPr="00B70ED2">
        <w:rPr>
          <w:color w:val="FF0000"/>
        </w:rPr>
        <w:t>c:\</w:t>
      </w:r>
      <w:r>
        <w:rPr>
          <w:color w:val="FF0000"/>
        </w:rPr>
        <w:t>EventPhotoEmailer</w:t>
      </w:r>
      <w:r w:rsidRPr="00B70ED2">
        <w:rPr>
          <w:color w:val="FF0000"/>
        </w:rPr>
        <w:t>\</w:t>
      </w:r>
      <w:r>
        <w:rPr>
          <w:color w:val="FF0000"/>
        </w:rPr>
        <w:t xml:space="preserve">EPE_Hotfolder. </w:t>
      </w:r>
      <w:r>
        <w:t>This folder is easily accessed by clicking the “Open Image Folder” button.</w:t>
      </w:r>
    </w:p>
    <w:p w:rsidR="00B27627" w:rsidRDefault="00B27627" w:rsidP="00753B13">
      <w:pPr>
        <w:pStyle w:val="Heading3"/>
      </w:pPr>
      <w:bookmarkStart w:id="16" w:name="_Toc316658796"/>
      <w:r>
        <w:t>Location of Message File:</w:t>
      </w:r>
      <w:bookmarkEnd w:id="16"/>
    </w:p>
    <w:p w:rsidR="00B27627" w:rsidRDefault="00B27627" w:rsidP="00B27627">
      <w:pPr>
        <w:pStyle w:val="EPEIntructions"/>
      </w:pPr>
      <w:r>
        <w:t xml:space="preserve">The body of each outgoing message is extracted from a text file. An example is given in </w:t>
      </w:r>
      <w:r w:rsidRPr="00B70ED2">
        <w:rPr>
          <w:color w:val="FF0000"/>
        </w:rPr>
        <w:t>c:\</w:t>
      </w:r>
      <w:r>
        <w:rPr>
          <w:color w:val="FF0000"/>
        </w:rPr>
        <w:t>EventPhotoEmailer</w:t>
      </w:r>
      <w:r w:rsidRPr="00B70ED2">
        <w:rPr>
          <w:color w:val="FF0000"/>
        </w:rPr>
        <w:t>\message.txt</w:t>
      </w:r>
      <w:r>
        <w:t>. You can customize your own message(s) and save them as text files. You would then put the full path of your file here. It can be located anywhere on your computer.</w:t>
      </w:r>
    </w:p>
    <w:p w:rsidR="00B27627" w:rsidRDefault="00B27627" w:rsidP="00B27627">
      <w:pPr>
        <w:pStyle w:val="EPEIntructions"/>
      </w:pPr>
    </w:p>
    <w:p w:rsidR="00B27627" w:rsidRDefault="00B27627" w:rsidP="00753B13">
      <w:pPr>
        <w:pStyle w:val="Heading3"/>
      </w:pPr>
      <w:bookmarkStart w:id="17" w:name="_Toc316658797"/>
      <w:r>
        <w:t>Subject Line:</w:t>
      </w:r>
      <w:bookmarkEnd w:id="17"/>
    </w:p>
    <w:p w:rsidR="00B27627" w:rsidRDefault="00B27627" w:rsidP="00B27627">
      <w:pPr>
        <w:pStyle w:val="EPEIntructions"/>
      </w:pPr>
      <w:r>
        <w:t>This field contains the text that will appear on the subject line of your outgoing emails.  If running in Evaluation Mode, this field is locked to “Evaluation Mode” and cannot be changed.</w:t>
      </w:r>
    </w:p>
    <w:p w:rsidR="00B27627" w:rsidRDefault="00B27627" w:rsidP="00753B13">
      <w:pPr>
        <w:pStyle w:val="Heading3"/>
      </w:pPr>
      <w:bookmarkStart w:id="18" w:name="_Toc316658798"/>
      <w:r>
        <w:t>Auto Mode</w:t>
      </w:r>
      <w:bookmarkEnd w:id="18"/>
    </w:p>
    <w:p w:rsidR="00B27627" w:rsidRDefault="00B27627" w:rsidP="00B27627">
      <w:pPr>
        <w:pStyle w:val="EPEIntructions"/>
      </w:pPr>
      <w:r>
        <w:t>Auto Mode allows emails and/or Facebook posts to be sent out automatically. The Image Folder is periodically monitored for new images. The frequency is determined by the value, in seconds, in the Time Interval box. To start Auto Mode, simply press the Start Auto button. To end Auto Mode, press the Stop Auto button. Note: When this option is selected, only one event folder is created whose name is based on the date.</w:t>
      </w:r>
    </w:p>
    <w:p w:rsidR="00B27627" w:rsidRPr="00F93748" w:rsidRDefault="00B27627" w:rsidP="00B27627">
      <w:pPr>
        <w:pStyle w:val="EPEIntructions"/>
      </w:pPr>
    </w:p>
    <w:p w:rsidR="00B27627" w:rsidRDefault="00B27627" w:rsidP="00753B13">
      <w:pPr>
        <w:pStyle w:val="Heading3"/>
      </w:pPr>
      <w:bookmarkStart w:id="19" w:name="_Toc316658799"/>
      <w:r>
        <w:t>Receive Confirmation Emails?</w:t>
      </w:r>
      <w:bookmarkEnd w:id="19"/>
    </w:p>
    <w:p w:rsidR="00B27627" w:rsidRDefault="00B27627" w:rsidP="00B27627">
      <w:pPr>
        <w:pStyle w:val="EPEIntructions"/>
      </w:pPr>
      <w:r>
        <w:t>When this box is checked, an email is sent to the company email address in addition to each customer.</w:t>
      </w:r>
    </w:p>
    <w:p w:rsidR="00B27627" w:rsidRDefault="00B27627" w:rsidP="00753B13">
      <w:pPr>
        <w:pStyle w:val="Heading3"/>
      </w:pPr>
      <w:bookmarkStart w:id="20" w:name="_Toc316658800"/>
      <w:r>
        <w:t>Check to disable image combining feature?</w:t>
      </w:r>
      <w:bookmarkEnd w:id="20"/>
    </w:p>
    <w:p w:rsidR="00B27627" w:rsidRPr="00806C12" w:rsidRDefault="00B27627" w:rsidP="00B27627">
      <w:pPr>
        <w:pStyle w:val="EPEIntructions"/>
      </w:pPr>
      <w:r w:rsidRPr="005F4A27">
        <w:rPr>
          <w:b/>
        </w:rPr>
        <w:t>Event Photo Emailer and Facebook Uploader</w:t>
      </w:r>
      <w:r>
        <w:t xml:space="preserve"> will automatically take inventory of all the files associated with a given email address and combine them into a single email if this box is unchecked. </w:t>
      </w:r>
      <w:r w:rsidRPr="00806C12">
        <w:t>If checked, an individual email is sent for each image file.  If the image sizes are small and the numbers of images are few, it is recommended that this box be left unchecked.</w:t>
      </w:r>
      <w:r>
        <w:t xml:space="preserve"> As an example, when working with proof sized .jpg images sized to </w:t>
      </w:r>
      <w:r>
        <w:lastRenderedPageBreak/>
        <w:t>600 pixels x 400 pixels, the file size will range from 100kb to 200kb. There should be no problem sending between 10 and 20 images to a single email address.</w:t>
      </w:r>
    </w:p>
    <w:p w:rsidR="00B27627" w:rsidRDefault="00B27627" w:rsidP="00753B13">
      <w:pPr>
        <w:pStyle w:val="Heading3"/>
      </w:pPr>
      <w:bookmarkStart w:id="21" w:name="_Toc316658801"/>
      <w:r>
        <w:t>FACEBOOK</w:t>
      </w:r>
      <w:bookmarkEnd w:id="21"/>
    </w:p>
    <w:p w:rsidR="00B27627" w:rsidRDefault="00B27627" w:rsidP="00B27627">
      <w:pPr>
        <w:pStyle w:val="EPEIntructions"/>
      </w:pPr>
      <w:r w:rsidRPr="00806C12">
        <w:rPr>
          <w:b/>
        </w:rPr>
        <w:t xml:space="preserve">Event Photo Emailer and Facebook Uploader </w:t>
      </w:r>
      <w:r>
        <w:t xml:space="preserve">has 3 modes:  Email Only, Facebook Only, and Email &amp; Facebook. Only one checkbox can be selected.  FACEBOOK requires authentication before images can be posted to a page.  This can be done either by clicking on the FACEBOOK logo, or automatically with your first post. Below the FACEBOOK logo is a status line indicating if FACEBOOK has been already authenticated.  </w:t>
      </w:r>
    </w:p>
    <w:p w:rsidR="00B27627" w:rsidRDefault="00B27627" w:rsidP="00B27627">
      <w:pPr>
        <w:pStyle w:val="EPEIntructions"/>
      </w:pPr>
    </w:p>
    <w:p w:rsidR="00B27627" w:rsidRDefault="00B27627" w:rsidP="00B27627">
      <w:pPr>
        <w:pStyle w:val="EPEIntructions"/>
      </w:pPr>
      <w:r>
        <w:t xml:space="preserve">The Album Name is the name of the FACEBOOK album that the photos are uploaded to. If it does not exist, it will be created. If the ALBUM button is pressed, a drop down list of the current albums is created. To create a new one, simply type the new name in the box.  </w:t>
      </w:r>
    </w:p>
    <w:p w:rsidR="00B27627" w:rsidRDefault="00B27627" w:rsidP="00B27627">
      <w:pPr>
        <w:pStyle w:val="EPEIntructions"/>
      </w:pPr>
    </w:p>
    <w:p w:rsidR="00B27627" w:rsidRDefault="00B27627" w:rsidP="00B27627">
      <w:pPr>
        <w:pStyle w:val="EPEIntructions"/>
      </w:pPr>
      <w:r>
        <w:t>The FACEBOOK Caption field governs the caption for each image. Usually this is a generic description as it may be impractical to caption each image before it is sent.</w:t>
      </w:r>
    </w:p>
    <w:p w:rsidR="00B27627" w:rsidRDefault="00B27627" w:rsidP="00753B13">
      <w:pPr>
        <w:pStyle w:val="Heading3"/>
      </w:pPr>
      <w:bookmarkStart w:id="22" w:name="_Toc316658802"/>
      <w:r>
        <w:t>Use EMAIL FROM DIRECTORY?</w:t>
      </w:r>
      <w:bookmarkEnd w:id="22"/>
    </w:p>
    <w:p w:rsidR="00B27627" w:rsidRPr="00D71F9C" w:rsidRDefault="00B27627" w:rsidP="00B27627">
      <w:pPr>
        <w:pStyle w:val="EPEIntructions"/>
      </w:pPr>
      <w:r w:rsidRPr="00D71F9C">
        <w:t>This feature allows you directly use a pre-existing filename/email document in a comma delimited format (</w:t>
      </w:r>
      <w:proofErr w:type="spellStart"/>
      <w:r w:rsidRPr="00D71F9C">
        <w:t>ie</w:t>
      </w:r>
      <w:proofErr w:type="spellEnd"/>
      <w:r w:rsidRPr="00D71F9C">
        <w:t>, .</w:t>
      </w:r>
      <w:proofErr w:type="spellStart"/>
      <w:r w:rsidRPr="00D71F9C">
        <w:t>csv</w:t>
      </w:r>
      <w:proofErr w:type="spellEnd"/>
      <w:r w:rsidRPr="00D71F9C">
        <w:t>, or.txt) to quickly and easily send a large number of personalized emails. When the box is checked, a field appears that allows you to navigate to the file. The directory file can be created using any text editor or spreadsheet. If the document is created using a spreadsheet program like Microsoft Excel®, when saving, choose the file type to be .</w:t>
      </w:r>
      <w:proofErr w:type="spellStart"/>
      <w:r w:rsidRPr="00D71F9C">
        <w:t>csv</w:t>
      </w:r>
      <w:proofErr w:type="spellEnd"/>
      <w:r w:rsidRPr="00D71F9C">
        <w:t xml:space="preserve"> and the separating commas will be inserted automatically.</w:t>
      </w:r>
    </w:p>
    <w:p w:rsidR="00B27627" w:rsidRDefault="00B27627" w:rsidP="00B27627">
      <w:pPr>
        <w:pStyle w:val="EPEIntructions"/>
      </w:pPr>
    </w:p>
    <w:p w:rsidR="00B27627" w:rsidRDefault="00B27627" w:rsidP="00B27627">
      <w:pPr>
        <w:pStyle w:val="EPEIntructions"/>
      </w:pPr>
      <w:r>
        <w:t>Below are two figures illustrating the layout of the directory file (Figure 3). The filenames are listed in the first column and the matching email address is listed in the second column. There is no limit on the number of files that can be listed.</w:t>
      </w:r>
    </w:p>
    <w:p w:rsidR="00B27627" w:rsidRDefault="00B27627" w:rsidP="00B27627">
      <w:pPr>
        <w:pStyle w:val="NormalHoo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B27627" w:rsidTr="00753B13">
        <w:trPr>
          <w:jc w:val="center"/>
        </w:trPr>
        <w:tc>
          <w:tcPr>
            <w:tcW w:w="10296" w:type="dxa"/>
          </w:tcPr>
          <w:p w:rsidR="00B27627" w:rsidRDefault="00B27627" w:rsidP="00753B1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06"/>
              <w:gridCol w:w="4334"/>
            </w:tblGrid>
            <w:tr w:rsidR="00B27627" w:rsidTr="00753B13">
              <w:tc>
                <w:tcPr>
                  <w:tcW w:w="5032" w:type="dxa"/>
                </w:tcPr>
                <w:p w:rsidR="00B27627" w:rsidRDefault="00B27627" w:rsidP="00753B13">
                  <w:pPr>
                    <w:jc w:val="center"/>
                  </w:pPr>
                  <w:r>
                    <w:rPr>
                      <w:noProof/>
                    </w:rPr>
                    <w:drawing>
                      <wp:inline distT="0" distB="0" distL="0" distR="0">
                        <wp:extent cx="2732776" cy="1740789"/>
                        <wp:effectExtent l="19050" t="19050" r="10424" b="11811"/>
                        <wp:docPr id="9"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20" cstate="print"/>
                                <a:stretch>
                                  <a:fillRect/>
                                </a:stretch>
                              </pic:blipFill>
                              <pic:spPr>
                                <a:xfrm>
                                  <a:off x="0" y="0"/>
                                  <a:ext cx="2733284" cy="1741113"/>
                                </a:xfrm>
                                <a:prstGeom prst="rect">
                                  <a:avLst/>
                                </a:prstGeom>
                                <a:ln>
                                  <a:solidFill>
                                    <a:schemeClr val="tx1"/>
                                  </a:solidFill>
                                </a:ln>
                              </pic:spPr>
                            </pic:pic>
                          </a:graphicData>
                        </a:graphic>
                      </wp:inline>
                    </w:drawing>
                  </w:r>
                </w:p>
              </w:tc>
              <w:tc>
                <w:tcPr>
                  <w:tcW w:w="5033" w:type="dxa"/>
                </w:tcPr>
                <w:p w:rsidR="00B27627" w:rsidRDefault="00B27627" w:rsidP="00753B13">
                  <w:pPr>
                    <w:jc w:val="center"/>
                  </w:pPr>
                  <w:r>
                    <w:rPr>
                      <w:noProof/>
                    </w:rPr>
                    <w:drawing>
                      <wp:inline distT="0" distB="0" distL="0" distR="0">
                        <wp:extent cx="2750029" cy="1743323"/>
                        <wp:effectExtent l="19050" t="19050" r="12221" b="28327"/>
                        <wp:docPr id="13"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21" cstate="print"/>
                                <a:stretch>
                                  <a:fillRect/>
                                </a:stretch>
                              </pic:blipFill>
                              <pic:spPr>
                                <a:xfrm>
                                  <a:off x="0" y="0"/>
                                  <a:ext cx="2755547" cy="1746821"/>
                                </a:xfrm>
                                <a:prstGeom prst="rect">
                                  <a:avLst/>
                                </a:prstGeom>
                                <a:ln>
                                  <a:solidFill>
                                    <a:schemeClr val="tx1"/>
                                  </a:solidFill>
                                </a:ln>
                              </pic:spPr>
                            </pic:pic>
                          </a:graphicData>
                        </a:graphic>
                      </wp:inline>
                    </w:drawing>
                  </w:r>
                </w:p>
              </w:tc>
            </w:tr>
            <w:tr w:rsidR="00B27627" w:rsidTr="00753B13">
              <w:tc>
                <w:tcPr>
                  <w:tcW w:w="5032" w:type="dxa"/>
                </w:tcPr>
                <w:p w:rsidR="00B27627" w:rsidRDefault="00B27627" w:rsidP="00753B13">
                  <w:pPr>
                    <w:jc w:val="center"/>
                    <w:rPr>
                      <w:noProof/>
                    </w:rPr>
                  </w:pPr>
                  <w:r>
                    <w:lastRenderedPageBreak/>
                    <w:t>a: with .jpg extension</w:t>
                  </w:r>
                </w:p>
              </w:tc>
              <w:tc>
                <w:tcPr>
                  <w:tcW w:w="5033" w:type="dxa"/>
                </w:tcPr>
                <w:p w:rsidR="00B27627" w:rsidRDefault="00B27627" w:rsidP="00753B13">
                  <w:pPr>
                    <w:jc w:val="center"/>
                  </w:pPr>
                  <w:r>
                    <w:t xml:space="preserve">b: without .jpg extension </w:t>
                  </w:r>
                </w:p>
              </w:tc>
            </w:tr>
          </w:tbl>
          <w:p w:rsidR="00B27627" w:rsidRDefault="00B27627" w:rsidP="00753B13">
            <w:pPr>
              <w:jc w:val="center"/>
            </w:pPr>
          </w:p>
        </w:tc>
      </w:tr>
      <w:tr w:rsidR="00B27627" w:rsidTr="00753B13">
        <w:trPr>
          <w:jc w:val="center"/>
        </w:trPr>
        <w:tc>
          <w:tcPr>
            <w:tcW w:w="10296" w:type="dxa"/>
          </w:tcPr>
          <w:p w:rsidR="00B27627" w:rsidRDefault="00B27627" w:rsidP="00753B13">
            <w:pPr>
              <w:jc w:val="center"/>
            </w:pPr>
            <w:r>
              <w:lastRenderedPageBreak/>
              <w:t>Figure 3: Email/Filename Directory Example</w:t>
            </w:r>
          </w:p>
        </w:tc>
      </w:tr>
    </w:tbl>
    <w:p w:rsidR="00B27627" w:rsidRDefault="00B27627" w:rsidP="00B27627">
      <w:pPr>
        <w:pStyle w:val="NormalHood"/>
      </w:pPr>
    </w:p>
    <w:p w:rsidR="00B27627" w:rsidRDefault="00B27627" w:rsidP="00B27627">
      <w:pPr>
        <w:pStyle w:val="EPEIntructions"/>
      </w:pPr>
      <w:r>
        <w:t>Multiple files can be sent to a single email address by providing a semicolon between the filenames as shown in row 3 of Figure 3a. It is important to note that:</w:t>
      </w:r>
    </w:p>
    <w:p w:rsidR="00B27627" w:rsidRDefault="00B27627" w:rsidP="00B27627">
      <w:pPr>
        <w:pStyle w:val="EPEBullet"/>
      </w:pPr>
      <w:r>
        <w:t>No header is used (The first row begins with the first file)</w:t>
      </w:r>
    </w:p>
    <w:p w:rsidR="00B27627" w:rsidRDefault="00B27627" w:rsidP="00B27627">
      <w:pPr>
        <w:pStyle w:val="EPEBullet"/>
      </w:pPr>
      <w:r>
        <w:t>Each cell in the email column can contain only 1 email address.</w:t>
      </w:r>
    </w:p>
    <w:p w:rsidR="00B27627" w:rsidRPr="00B614C0" w:rsidRDefault="00B27627" w:rsidP="00B27627">
      <w:pPr>
        <w:pStyle w:val="EPEBullet"/>
      </w:pPr>
      <w:r>
        <w:t>Neither the file names nor email addresses can contain spaces.</w:t>
      </w:r>
    </w:p>
    <w:p w:rsidR="00B27627" w:rsidRDefault="00B27627" w:rsidP="00753B13">
      <w:pPr>
        <w:pStyle w:val="Heading3"/>
      </w:pPr>
      <w:bookmarkStart w:id="23" w:name="_Toc316658803"/>
      <w:r>
        <w:t>Suppress .jpg extension</w:t>
      </w:r>
      <w:bookmarkEnd w:id="23"/>
    </w:p>
    <w:p w:rsidR="00B27627" w:rsidRPr="002655AB" w:rsidRDefault="00B27627" w:rsidP="00B27627">
      <w:pPr>
        <w:pStyle w:val="EPEIntructions"/>
      </w:pPr>
      <w:r>
        <w:t xml:space="preserve">Since typing .jpg is a redundant process, clicking the </w:t>
      </w:r>
      <w:r w:rsidRPr="00943E52">
        <w:rPr>
          <w:b/>
        </w:rPr>
        <w:t>Do not use “.jpg” in email list</w:t>
      </w:r>
      <w:r>
        <w:t xml:space="preserve"> option will allow this requirement to be suppressed.</w:t>
      </w:r>
      <w:r w:rsidRPr="002655AB">
        <w:t xml:space="preserve"> </w:t>
      </w:r>
    </w:p>
    <w:p w:rsidR="00B27627" w:rsidRDefault="00B27627" w:rsidP="00753B13">
      <w:pPr>
        <w:pStyle w:val="Heading3"/>
      </w:pPr>
      <w:bookmarkStart w:id="24" w:name="_Toc316658804"/>
      <w:r>
        <w:t>STATUS BAR</w:t>
      </w:r>
      <w:bookmarkEnd w:id="24"/>
    </w:p>
    <w:p w:rsidR="00B27627" w:rsidRDefault="00B27627" w:rsidP="00B27627">
      <w:pPr>
        <w:pStyle w:val="EPEIntructions"/>
      </w:pPr>
      <w:r>
        <w:t>This color bar indicates if the program is currently sending an email or posting to Facebook. If green, it is sending. If red, it has stopped.</w:t>
      </w:r>
    </w:p>
    <w:p w:rsidR="00B27627" w:rsidRDefault="00B27627" w:rsidP="00753B13">
      <w:pPr>
        <w:pStyle w:val="Heading3"/>
      </w:pPr>
      <w:bookmarkStart w:id="25" w:name="_Toc316658805"/>
      <w:r>
        <w:t>Check Internet Connection</w:t>
      </w:r>
      <w:bookmarkEnd w:id="25"/>
      <w:r>
        <w:t xml:space="preserve"> </w:t>
      </w:r>
    </w:p>
    <w:p w:rsidR="00B27627" w:rsidRDefault="00B27627" w:rsidP="00B27627">
      <w:pPr>
        <w:pStyle w:val="EPEIntructions"/>
      </w:pPr>
      <w:r>
        <w:t>Before sending emails or posting to Facebook, an internet connection is needed. This is usually not an issue when dealing with a hard wired connection. However, on-location Wi-Fi can be intermittent or even non-existent in some locations.  This field indicates if an internet connection is available. One setup option (explained later) will check for a connection before sending each file. Another will disable this check. A check can be done at anytime by pressing the Check Connection button.</w:t>
      </w:r>
    </w:p>
    <w:p w:rsidR="00B27627" w:rsidRDefault="00B27627" w:rsidP="00753B13">
      <w:pPr>
        <w:pStyle w:val="Heading3"/>
      </w:pPr>
      <w:bookmarkStart w:id="26" w:name="_Toc316658806"/>
      <w:r>
        <w:t>Status Window</w:t>
      </w:r>
      <w:bookmarkEnd w:id="26"/>
      <w:r>
        <w:t xml:space="preserve"> </w:t>
      </w:r>
    </w:p>
    <w:p w:rsidR="00B27627" w:rsidRDefault="00B27627" w:rsidP="00B27627">
      <w:pPr>
        <w:pStyle w:val="EPEIntructions"/>
      </w:pPr>
      <w:r>
        <w:t>This window is the main source of feedback. It informs when images are sent/posted successfully and when there are errors.  Below this window are 4 counters indicating the number of emails and posts successfully sent.</w:t>
      </w:r>
    </w:p>
    <w:p w:rsidR="00B27627" w:rsidRDefault="00B27627" w:rsidP="00753B13">
      <w:pPr>
        <w:pStyle w:val="Heading3"/>
      </w:pPr>
      <w:bookmarkStart w:id="27" w:name="_Toc316658807"/>
      <w:r>
        <w:t>Hide Window in System Tray</w:t>
      </w:r>
      <w:bookmarkEnd w:id="27"/>
    </w:p>
    <w:p w:rsidR="00B27627" w:rsidRDefault="00B27627" w:rsidP="00B27627">
      <w:pPr>
        <w:pStyle w:val="EPEIntructions"/>
      </w:pPr>
      <w:r>
        <w:t>This button is used to minimize the window and allow Event Photo Emailer and Facebook Uploader to work in the background. This is usually done when the program is in Auto Mode. An icon will appear in your system tray. The make the window active again, right click on the tray icon and choose “Show EPE”</w:t>
      </w:r>
    </w:p>
    <w:p w:rsidR="00B27627" w:rsidRDefault="00B27627" w:rsidP="00B27627">
      <w:pPr>
        <w:pStyle w:val="EPEIntructions"/>
      </w:pPr>
    </w:p>
    <w:p w:rsidR="00B27627" w:rsidRDefault="00B27627" w:rsidP="00B27627">
      <w:pPr>
        <w:pStyle w:val="EPESubtitle"/>
      </w:pPr>
      <w:r>
        <w:lastRenderedPageBreak/>
        <w:t>Email Configuration Editor</w:t>
      </w:r>
    </w:p>
    <w:p w:rsidR="00B27627" w:rsidRDefault="00B27627" w:rsidP="00B27627">
      <w:pPr>
        <w:pStyle w:val="EPEIntructions"/>
      </w:pPr>
    </w:p>
    <w:p w:rsidR="00B27627" w:rsidRDefault="00B73F4F" w:rsidP="00B27627">
      <w:pPr>
        <w:jc w:val="center"/>
      </w:pPr>
      <w:r>
        <w:rPr>
          <w:noProof/>
        </w:rPr>
      </w:r>
      <w:r>
        <w:rPr>
          <w:noProof/>
        </w:rPr>
        <w:pict>
          <v:group id="Group 26" o:spid="_x0000_s1045" style="width:468pt;height:326.35pt;mso-position-horizontal-relative:char;mso-position-vertical-relative:line" coordorigin="4333,5429" coordsize="82772,57721">
            <v:shape id="Picture 27" o:spid="_x0000_s1027" type="#_x0000_t75" style="position:absolute;left:7620;top:5429;width:76200;height:57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RF2jBAAAA2wAAAA8AAABkcnMvZG93bnJldi54bWxEj0FrAjEUhO8F/0N4gpdSkwpWuzWKFER7&#10;rC6eH5vXzeLmZdlEjf/eCEKPw8x8wyxWybXiQn1oPGt4HysQxJU3DdcaysPmbQ4iRGSDrWfScKMA&#10;q+XgZYGF8Vf+pcs+1iJDOBSowcbYFVKGypLDMPYdcfb+fO8wZtnX0vR4zXDXyolSH9Jhw3nBYkff&#10;lqrT/uw0fKZz2N7K2c8xbduNLV/VlCul9WiY1l8gIqX4H362d0bDZAaPL/kH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RF2jBAAAA2wAAAA8AAAAAAAAAAAAAAAAAnwIA&#10;AGRycy9kb3ducmV2LnhtbFBLBQYAAAAABAAEAPcAAACNAwAAAAA=&#10;">
              <v:imagedata r:id="rId22" o:title=""/>
            </v:shape>
            <v:oval id="Oval 28" o:spid="_x0000_s1028" style="position:absolute;left:5334;top:6096;width:1143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j4MAA&#10;AADbAAAADwAAAGRycy9kb3ducmV2LnhtbERPy4rCMBTdC/MP4Q6409QHPqpRdGDAhRt1YLaX5rYJ&#10;NjelydjO35uF4PJw3tt972rxoDZYzwom4wwEceG15UrBz+17tAIRIrLG2jMp+KcA+93HYIu59h1f&#10;6HGNlUghHHJUYGJscilDYchhGPuGOHGlbx3GBNtK6ha7FO5qOc2yhXRoOTUYbOjLUHG//jkFx1KW&#10;1i7vZn6+db/L4jhblwdWavjZHzYgIvXxLX65T1rBNI1NX9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Tj4MAAAADbAAAADwAAAAAAAAAAAAAAAACYAgAAZHJzL2Rvd25y&#10;ZXYueG1sUEsFBgAAAAAEAAQA9QAAAIUDAAAAAA==&#10;" filled="f" strokecolor="red" strokeweight="3pt">
              <v:textbox>
                <w:txbxContent>
                  <w:p w:rsidR="00DC49EB" w:rsidRDefault="00DC49EB" w:rsidP="00B27627"/>
                </w:txbxContent>
              </v:textbox>
            </v:oval>
            <v:shape id="Picture 29" o:spid="_x0000_s1029" type="#_x0000_t75" style="position:absolute;left:4333;top:17954;width:82773;height:32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LfFAAAA2wAAAA8AAABkcnMvZG93bnJldi54bWxEj0FrwkAUhO9C/8PyBC+lbtS21ugqRVA8&#10;CVUv3h7Z12xM9m3Irib+e7dQ8DjMzDfMYtXZStyo8YVjBaNhAoI4c7rgXMHpuHn7AuEDssbKMSm4&#10;k4fV8qW3wFS7ln/odgi5iBD2KSowIdSplD4zZNEPXU0cvV/XWAxRNrnUDbYRbis5TpJPabHguGCw&#10;prWhrDxcrYJ2e5xNd5fJxyV5dSN73p9M+V4qNeh333MQgbrwDP+3d1rBeAZ/X+IPkM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P3S3xQAAANsAAAAPAAAAAAAAAAAAAAAA&#10;AJ8CAABkcnMvZG93bnJldi54bWxQSwUGAAAAAAQABAD3AAAAkQMAAAAA&#10;">
              <v:imagedata r:id="rId23" o:title=""/>
            </v:shape>
            <v:shape id="Picture 30" o:spid="_x0000_s1030" type="#_x0000_t75" style="position:absolute;left:4381;top:16859;width:82677;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sXGzAAAAA2wAAAA8AAABkcnMvZG93bnJldi54bWxET1trwjAUfh/4H8IR9jZTL4h0pkUFZbD5&#10;oI49nzXHpticlCTW7t8vD4M9fnz3dTnYVvTkQ+NYwXSSgSCunG64VvB52b+sQISIrLF1TAp+KEBZ&#10;jJ7WmGv34BP151iLFMIhRwUmxi6XMlSGLIaJ64gTd3XeYkzQ11J7fKRw28pZli2lxYZTg8GOdoaq&#10;2/luFSx6s6BNHT68fT84lGZ7/P4alHoeD5tXEJGG+C/+c79pBfO0Pn1JP0AW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xcbMAAAADbAAAADwAAAAAAAAAAAAAAAACfAgAA&#10;ZHJzL2Rvd25yZXYueG1sUEsFBgAAAAAEAAQA9wAAAIwDAAAAAA==&#10;">
              <v:imagedata r:id="rId24" o:title=""/>
            </v:shape>
            <w10:wrap type="none"/>
            <w10:anchorlock/>
          </v:group>
        </w:pict>
      </w:r>
    </w:p>
    <w:p w:rsidR="00B27627" w:rsidRDefault="00B27627" w:rsidP="00B27627">
      <w:pPr>
        <w:pStyle w:val="NormalHood"/>
      </w:pPr>
      <w:r>
        <w:t>Figure 4: Email Configuration Editor</w:t>
      </w:r>
    </w:p>
    <w:p w:rsidR="00B27627" w:rsidRDefault="00B27627" w:rsidP="00B27627">
      <w:pPr>
        <w:pStyle w:val="NormalHood"/>
      </w:pPr>
    </w:p>
    <w:p w:rsidR="00B27627" w:rsidRDefault="00B27627" w:rsidP="00B27627">
      <w:pPr>
        <w:pStyle w:val="EPEIntructions"/>
      </w:pPr>
      <w:r>
        <w:t xml:space="preserve">Clicking on </w:t>
      </w:r>
      <w:r>
        <w:rPr>
          <w:b/>
        </w:rPr>
        <w:t>Settings,</w:t>
      </w:r>
      <w:r>
        <w:t xml:space="preserve"> located on the menu bar, produces the Email Configuration Editor (Figure 4). As is the case in the main windows, the fields get their default values from the c:\EventPhotoEmailer\bin\default1.txt file. For the quick startup, only the email fields will be addressed. The other fields are addressed later in this manual.</w:t>
      </w:r>
    </w:p>
    <w:p w:rsidR="00B27627" w:rsidRDefault="00B27627" w:rsidP="00B27627">
      <w:pPr>
        <w:pStyle w:val="EPEIntructions"/>
      </w:pPr>
    </w:p>
    <w:p w:rsidR="00B27627" w:rsidRDefault="00B27627" w:rsidP="00753B13">
      <w:pPr>
        <w:pStyle w:val="Heading3"/>
      </w:pPr>
      <w:bookmarkStart w:id="28" w:name="_Toc316658808"/>
      <w:r>
        <w:t>Outgoing Email Server:</w:t>
      </w:r>
      <w:bookmarkEnd w:id="28"/>
    </w:p>
    <w:p w:rsidR="00B27627" w:rsidRDefault="00B27627" w:rsidP="00B27627">
      <w:pPr>
        <w:pStyle w:val="EPEIntructions"/>
      </w:pPr>
      <w:r>
        <w:t>This is the web address used to send your emails. You can get this information from your Internet Service Provider (ISP). If you use Microsoft Outlook, you can get the settings from there by going to Tools/Account Settings/Email. For your convenience, a dropdown list provides the outgoing email server information for many of the popular ISP companies. If you are unsure of this information, contact your ISP’s website as they usually have the correct settings readily available.</w:t>
      </w:r>
    </w:p>
    <w:p w:rsidR="00B27627" w:rsidRDefault="00B27627" w:rsidP="00753B13">
      <w:pPr>
        <w:pStyle w:val="Heading3"/>
      </w:pPr>
      <w:bookmarkStart w:id="29" w:name="_Toc316658809"/>
      <w:r>
        <w:lastRenderedPageBreak/>
        <w:t>Port:</w:t>
      </w:r>
      <w:bookmarkEnd w:id="29"/>
    </w:p>
    <w:p w:rsidR="00B27627" w:rsidRDefault="00B27627" w:rsidP="00B27627">
      <w:pPr>
        <w:pStyle w:val="EPEIntructions"/>
      </w:pPr>
      <w:r>
        <w:t>Normally email is sent via port 25 but some ISPs use a different port. For example, Comcast and Verizon FIOS uses port 587.</w:t>
      </w:r>
    </w:p>
    <w:p w:rsidR="00B27627" w:rsidRDefault="00B27627" w:rsidP="00753B13">
      <w:pPr>
        <w:pStyle w:val="Heading3"/>
      </w:pPr>
      <w:bookmarkStart w:id="30" w:name="_Toc316658810"/>
      <w:r>
        <w:t>Username:</w:t>
      </w:r>
      <w:bookmarkEnd w:id="30"/>
    </w:p>
    <w:p w:rsidR="00B27627" w:rsidRDefault="00B27627" w:rsidP="00B27627">
      <w:pPr>
        <w:pStyle w:val="EPEIntructions"/>
      </w:pPr>
      <w:r w:rsidRPr="008127E2">
        <w:t xml:space="preserve">This is the username that you use to </w:t>
      </w:r>
      <w:r>
        <w:t xml:space="preserve">sign into your email account. If you use Outlook, it will match that setting. </w:t>
      </w:r>
    </w:p>
    <w:p w:rsidR="00B27627" w:rsidRDefault="00B27627" w:rsidP="00753B13">
      <w:pPr>
        <w:pStyle w:val="Heading3"/>
      </w:pPr>
      <w:bookmarkStart w:id="31" w:name="_Toc316658811"/>
      <w:r>
        <w:t>Password:</w:t>
      </w:r>
      <w:bookmarkEnd w:id="31"/>
    </w:p>
    <w:p w:rsidR="00B27627" w:rsidRDefault="00B27627" w:rsidP="00B27627">
      <w:pPr>
        <w:pStyle w:val="EPEIntructions"/>
      </w:pPr>
      <w:r>
        <w:t xml:space="preserve">Enter your email password here. Note: when </w:t>
      </w:r>
      <w:r w:rsidRPr="00BD3E1B">
        <w:rPr>
          <w:b/>
        </w:rPr>
        <w:t>saving to default</w:t>
      </w:r>
      <w:r>
        <w:t xml:space="preserve">, the password field is encrypted. </w:t>
      </w:r>
    </w:p>
    <w:p w:rsidR="00B27627" w:rsidRDefault="00B27627" w:rsidP="00753B13">
      <w:pPr>
        <w:pStyle w:val="Heading3"/>
      </w:pPr>
      <w:bookmarkStart w:id="32" w:name="_Toc316658812"/>
      <w:r>
        <w:t>Use SSL</w:t>
      </w:r>
      <w:bookmarkEnd w:id="32"/>
    </w:p>
    <w:p w:rsidR="00B27627" w:rsidRPr="00E53538" w:rsidRDefault="00B27627" w:rsidP="00B27627">
      <w:pPr>
        <w:pStyle w:val="EPEIntructions"/>
        <w:rPr>
          <w:noProof/>
        </w:rPr>
      </w:pPr>
      <w:r w:rsidRPr="00E53538">
        <w:rPr>
          <w:noProof/>
        </w:rPr>
        <w:t>If you are using an internet based web service like Hotmail, Yahoo, or Gmail, you will need to put a check mark next to “Use SSL”.</w:t>
      </w:r>
      <w:r>
        <w:rPr>
          <w:rStyle w:val="FootnoteReference"/>
          <w:noProof/>
        </w:rPr>
        <w:footnoteReference w:id="2"/>
      </w:r>
    </w:p>
    <w:p w:rsidR="00B27627" w:rsidRDefault="00B27627" w:rsidP="00753B13">
      <w:pPr>
        <w:pStyle w:val="Heading3"/>
      </w:pPr>
      <w:bookmarkStart w:id="33" w:name="_Toc316658813"/>
      <w:r>
        <w:t>Check for internet connection before sending</w:t>
      </w:r>
      <w:bookmarkEnd w:id="33"/>
    </w:p>
    <w:p w:rsidR="00B27627" w:rsidRDefault="00B27627" w:rsidP="00B27627">
      <w:pPr>
        <w:pStyle w:val="EPEIntructions"/>
        <w:rPr>
          <w:noProof/>
        </w:rPr>
      </w:pPr>
      <w:r w:rsidRPr="00E53538">
        <w:rPr>
          <w:noProof/>
        </w:rPr>
        <w:t>If this box is checked, a check is made to see if an internet connection is available. This is mainly used when using a Wi-Fi connection and you know that it is relativley unreliable.  If you have a reliable internet connection,</w:t>
      </w:r>
      <w:r>
        <w:rPr>
          <w:noProof/>
        </w:rPr>
        <w:t xml:space="preserve"> it is recommended that this box remain unchecked.</w:t>
      </w:r>
    </w:p>
    <w:p w:rsidR="00B27627" w:rsidRDefault="00B27627" w:rsidP="00753B13">
      <w:pPr>
        <w:pStyle w:val="Heading3"/>
      </w:pPr>
      <w:bookmarkStart w:id="34" w:name="_Toc316658814"/>
      <w:r>
        <w:t>Post Prompt for Email Address</w:t>
      </w:r>
      <w:bookmarkEnd w:id="34"/>
    </w:p>
    <w:p w:rsidR="00B27627" w:rsidRDefault="00B27627" w:rsidP="00B27627">
      <w:pPr>
        <w:pStyle w:val="EPEIntructions"/>
        <w:rPr>
          <w:noProof/>
        </w:rPr>
      </w:pPr>
      <w:r w:rsidRPr="00E53538">
        <w:rPr>
          <w:noProof/>
        </w:rPr>
        <w:t>If this box is checked, a prompt will appear asking for email addresses associated with a given photo. This feature is discussed in more detail later in this manual</w:t>
      </w:r>
    </w:p>
    <w:p w:rsidR="00B27627" w:rsidRDefault="00B27627" w:rsidP="00753B13">
      <w:pPr>
        <w:pStyle w:val="Heading3"/>
      </w:pPr>
      <w:bookmarkStart w:id="35" w:name="_Toc316658815"/>
      <w:r>
        <w:t>Configuration 1 and Configuration 2</w:t>
      </w:r>
      <w:bookmarkEnd w:id="35"/>
    </w:p>
    <w:p w:rsidR="00B27627" w:rsidRDefault="00B27627" w:rsidP="00B27627">
      <w:pPr>
        <w:pStyle w:val="EPEIntructions"/>
      </w:pPr>
      <w:r>
        <w:t>Two configuration settings can be used. As an example, one can be setup to work on the office’s internet connection and the 2</w:t>
      </w:r>
      <w:r w:rsidRPr="000C677E">
        <w:rPr>
          <w:vertAlign w:val="superscript"/>
        </w:rPr>
        <w:t>nd</w:t>
      </w:r>
      <w:r>
        <w:t xml:space="preserve"> configuration can be for a mobile hot-spot internet connection. Simply click on the desired configuration button to make it active. The indicator located above the buttons tells which configuration is being used. Note: </w:t>
      </w:r>
      <w:r>
        <w:lastRenderedPageBreak/>
        <w:t>when saving, it is the current configuration file that’s being written to. When the program begins, it will always load configuration 1.</w:t>
      </w:r>
    </w:p>
    <w:p w:rsidR="00B27627" w:rsidRDefault="00B27627" w:rsidP="00753B13">
      <w:pPr>
        <w:pStyle w:val="Heading3"/>
      </w:pPr>
      <w:bookmarkStart w:id="36" w:name="_Toc316658816"/>
      <w:r>
        <w:t>Advertisement File</w:t>
      </w:r>
      <w:bookmarkEnd w:id="36"/>
    </w:p>
    <w:p w:rsidR="00B27627" w:rsidRDefault="00B27627" w:rsidP="00B27627">
      <w:pPr>
        <w:pStyle w:val="EPEIntructions"/>
      </w:pPr>
      <w:r>
        <w:t>This field allows the attachment of another file in addition to the image when sending emails. Often, this is an advertisement file such as a flyer or business card. To make active, check the “Use advertisement file” box and then navigate to the file.</w:t>
      </w:r>
    </w:p>
    <w:p w:rsidR="00B27627" w:rsidRDefault="00B27627" w:rsidP="00753B13">
      <w:pPr>
        <w:pStyle w:val="Heading3"/>
      </w:pPr>
      <w:bookmarkStart w:id="37" w:name="_Toc316658817"/>
      <w:r>
        <w:t>Email Master List</w:t>
      </w:r>
      <w:bookmarkEnd w:id="37"/>
    </w:p>
    <w:p w:rsidR="00B27627" w:rsidRDefault="00B27627" w:rsidP="00B27627">
      <w:pPr>
        <w:pStyle w:val="EPEIntructions"/>
      </w:pPr>
      <w:r>
        <w:t>If the checkbox is checked, a master list containing all email addresses collected. Currently, a status file is created for each event. In this status file, the email addresses associated with that event are tallied. The Email Master List is a running list of email addresses across events. To use, click the  “Use Master List?” checkbox and provide a file to write to.</w:t>
      </w:r>
    </w:p>
    <w:p w:rsidR="00B27627" w:rsidRDefault="00B27627" w:rsidP="00753B13">
      <w:pPr>
        <w:pStyle w:val="Heading3"/>
      </w:pPr>
      <w:bookmarkStart w:id="38" w:name="_Toc316658818"/>
      <w:r>
        <w:t>Save and Close / Close without saving</w:t>
      </w:r>
      <w:bookmarkEnd w:id="38"/>
      <w:r>
        <w:tab/>
      </w:r>
    </w:p>
    <w:p w:rsidR="00B27627" w:rsidRPr="00DE006F" w:rsidRDefault="00B27627" w:rsidP="00B27627">
      <w:pPr>
        <w:pStyle w:val="EPEIntructions"/>
      </w:pPr>
      <w:r>
        <w:t>Save and close will save the current field values (from the main window and the email configuration window) into the active configuration file.  Close without saving will not write to the configuration files but the current field values are still used.</w:t>
      </w:r>
    </w:p>
    <w:p w:rsidR="00B27627" w:rsidRDefault="00B27627" w:rsidP="00753B13">
      <w:pPr>
        <w:pStyle w:val="Heading3"/>
      </w:pPr>
      <w:bookmarkStart w:id="39" w:name="_Toc316658819"/>
      <w:r>
        <w:t>Limitations</w:t>
      </w:r>
      <w:bookmarkEnd w:id="39"/>
    </w:p>
    <w:p w:rsidR="00B27627" w:rsidRDefault="00B27627" w:rsidP="00B27627">
      <w:pPr>
        <w:pStyle w:val="EPEIntructions"/>
      </w:pPr>
      <w:r>
        <w:t xml:space="preserve">This program is designed to be used with </w:t>
      </w:r>
      <w:r w:rsidRPr="005B020F">
        <w:rPr>
          <w:color w:val="FF0000"/>
        </w:rPr>
        <w:t>Darkroom Pro®</w:t>
      </w:r>
      <w:r>
        <w:rPr>
          <w:color w:val="FF0000"/>
        </w:rPr>
        <w:t xml:space="preserve">. </w:t>
      </w:r>
      <w:r w:rsidRPr="00364BEE">
        <w:t>It can also be used with</w:t>
      </w:r>
      <w:r>
        <w:t xml:space="preserve"> </w:t>
      </w:r>
      <w:r w:rsidRPr="005B020F">
        <w:rPr>
          <w:color w:val="FF0000"/>
        </w:rPr>
        <w:t xml:space="preserve">Darkroom </w:t>
      </w:r>
      <w:r>
        <w:rPr>
          <w:color w:val="FF0000"/>
        </w:rPr>
        <w:t>Assembly</w:t>
      </w:r>
      <w:r w:rsidRPr="005B020F">
        <w:rPr>
          <w:color w:val="FF0000"/>
        </w:rPr>
        <w:t>®</w:t>
      </w:r>
      <w:r>
        <w:rPr>
          <w:color w:val="FF0000"/>
        </w:rPr>
        <w:t xml:space="preserve"> </w:t>
      </w:r>
      <w:r w:rsidRPr="00364BEE">
        <w:t>however the</w:t>
      </w:r>
      <w:r>
        <w:rPr>
          <w:color w:val="FF0000"/>
        </w:rPr>
        <w:t xml:space="preserve"> </w:t>
      </w:r>
      <w:r w:rsidRPr="00DF683F">
        <w:rPr>
          <w:noProof/>
        </w:rPr>
        <w:drawing>
          <wp:inline distT="0" distB="0" distL="0" distR="0">
            <wp:extent cx="137070" cy="120770"/>
            <wp:effectExtent l="19050" t="0" r="0" b="0"/>
            <wp:docPr id="14" name="Picture 1" descr="http://ts1.mm.bing.net/images/thumbnail.aspx?q=1513790705516&amp;id=48c3f3778ba5416c400b3fd3df5621f6&amp;url=http%3a%2f%2fmoodle.raytownschools.org%2ffile.php%2f1%2fwindows-logo.jpg">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25" tgtFrame="_blank"/>
                    </pic:cNvPr>
                    <pic:cNvPicPr>
                      <a:picLocks noChangeAspect="1" noChangeArrowheads="1"/>
                    </pic:cNvPicPr>
                  </pic:nvPicPr>
                  <pic:blipFill>
                    <a:blip r:embed="rId26" cstate="print"/>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macro (discussed later) is disabled. If you are using </w:t>
      </w:r>
      <w:r w:rsidRPr="005B020F">
        <w:rPr>
          <w:color w:val="FF0000"/>
        </w:rPr>
        <w:t xml:space="preserve">Darkroom </w:t>
      </w:r>
      <w:r>
        <w:rPr>
          <w:color w:val="FF0000"/>
        </w:rPr>
        <w:t>Assembly</w:t>
      </w:r>
      <w:r w:rsidRPr="005B020F">
        <w:rPr>
          <w:color w:val="FF0000"/>
        </w:rPr>
        <w:t>®</w:t>
      </w:r>
      <w:r>
        <w:rPr>
          <w:color w:val="FF0000"/>
        </w:rPr>
        <w:t xml:space="preserve">, </w:t>
      </w:r>
      <w:r w:rsidRPr="00364BEE">
        <w:t>co</w:t>
      </w:r>
      <w:r>
        <w:t xml:space="preserve">ntact us and we’ll send you a </w:t>
      </w:r>
      <w:r w:rsidRPr="00364BEE">
        <w:t xml:space="preserve">different build. </w:t>
      </w:r>
      <w:r>
        <w:t xml:space="preserve">These programs are not required if sending emails using the </w:t>
      </w:r>
      <w:r w:rsidRPr="005B020F">
        <w:rPr>
          <w:b/>
        </w:rPr>
        <w:t>Email From Directory</w:t>
      </w:r>
      <w:r>
        <w:t xml:space="preserve"> feature or the </w:t>
      </w:r>
      <w:r w:rsidRPr="00315F79">
        <w:rPr>
          <w:b/>
        </w:rPr>
        <w:t>Post Prompt for Email Feature</w:t>
      </w:r>
      <w:r>
        <w:t xml:space="preserve">. Unfortunately, it will not work with any </w:t>
      </w:r>
      <w:r w:rsidRPr="005B020F">
        <w:rPr>
          <w:color w:val="FF0000"/>
        </w:rPr>
        <w:t>Darkroom Core®</w:t>
      </w:r>
      <w:r>
        <w:t xml:space="preserve"> versions (including version 9) since this program does not produce a .jpg output file.</w:t>
      </w:r>
    </w:p>
    <w:p w:rsidR="00B27627" w:rsidRDefault="00B27627" w:rsidP="00B27627">
      <w:pPr>
        <w:pStyle w:val="EPEIntructions"/>
      </w:pPr>
    </w:p>
    <w:p w:rsidR="00B27627" w:rsidRDefault="00B27627" w:rsidP="00B27627">
      <w:pPr>
        <w:pStyle w:val="EPEIntructions"/>
        <w:rPr>
          <w:noProof/>
        </w:rPr>
      </w:pPr>
    </w:p>
    <w:p w:rsidR="00B27627" w:rsidRDefault="00B27627" w:rsidP="00B27627">
      <w:pPr>
        <w:pStyle w:val="NormalHood"/>
        <w:rPr>
          <w:noProof/>
        </w:rPr>
      </w:pPr>
    </w:p>
    <w:p w:rsidR="00B27627" w:rsidRDefault="00B73F4F" w:rsidP="00B27627">
      <w:pPr>
        <w:pStyle w:val="NormalHood"/>
      </w:pPr>
      <w:r>
        <w:rPr>
          <w:noProof/>
        </w:rPr>
      </w:r>
      <w:r>
        <w:rPr>
          <w:noProof/>
        </w:rPr>
        <w:pict>
          <v:group id="Group 31" o:spid="_x0000_s1031" style="width:468pt;height:351pt;mso-position-horizontal-relative:char;mso-position-vertical-relative:line" coordorigin="7620,5429" coordsize="76962,57721">
            <v:shape id="Picture 32" o:spid="_x0000_s1032" type="#_x0000_t75" style="position:absolute;left:7620;top:5429;width:76200;height:57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Ii3CAAAA2wAAAA8AAABkcnMvZG93bnJldi54bWxEj0FrAjEUhO8F/0N4gpdSk1q07dYoRRD1&#10;qC49Pzavm6Wbl2UTNf77RhA8DjPzDTNfJteKM/Wh8azhdaxAEFfeNFxrKI/rlw8QISIbbD2ThisF&#10;WC4GT3MsjL/wns6HWIsM4VCgBhtjV0gZKksOw9h3xNn79b3DmGVfS9PjJcNdKydKzaTDhvOCxY5W&#10;lqq/w8lp+EynsLmW77uftGnXtnxWU66U1qNh+v4CESnFR/je3hoNbxO4fck/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fyItwgAAANsAAAAPAAAAAAAAAAAAAAAAAJ8C&#10;AABkcnMvZG93bnJldi54bWxQSwUGAAAAAAQABAD3AAAAjgMAAAAA&#10;">
              <v:imagedata r:id="rId22" o:title=""/>
            </v:shape>
            <v:oval id="Oval 33" o:spid="_x0000_s1033" style="position:absolute;left:43434;top:54102;width:41148;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nnTMMA&#10;AADbAAAADwAAAGRycy9kb3ducmV2LnhtbESPQWsCMRSE7wX/Q3iCt5rVLVVXo2hB6KGXquD1sXm7&#10;CW5elk3qrv/eFAo9DjPzDbPZDa4Rd+qC9axgNs1AEJdeW64VXM7H1yWIEJE1Np5JwYMC7Lajlw0W&#10;2vf8TfdTrEWCcChQgYmxLaQMpSGHYepb4uRVvnMYk+xqqTvsE9w1cp5l79Kh5bRgsKUPQ+Xt9OMU&#10;HCpZWbu4mbevc39dlId8Ve1Zqcl42K9BRBrif/iv/akV5Dn8fkk/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nnTMMAAADbAAAADwAAAAAAAAAAAAAAAACYAgAAZHJzL2Rv&#10;d25yZXYueG1sUEsFBgAAAAAEAAQA9QAAAIgDAAAAAA==&#10;" filled="f" strokecolor="red" strokeweight="3pt">
              <v:textbox>
                <w:txbxContent>
                  <w:p w:rsidR="00DC49EB" w:rsidRDefault="00DC49EB" w:rsidP="00B27627"/>
                </w:txbxContent>
              </v:textbox>
            </v:oval>
            <w10:wrap type="none"/>
            <w10:anchorlock/>
          </v:group>
        </w:pict>
      </w:r>
    </w:p>
    <w:p w:rsidR="00B27627" w:rsidRDefault="00B27627" w:rsidP="00B27627">
      <w:pPr>
        <w:pStyle w:val="NormalHood"/>
      </w:pPr>
    </w:p>
    <w:p w:rsidR="00B27627" w:rsidRPr="004C578A" w:rsidRDefault="00B27627" w:rsidP="004C578A">
      <w:pPr>
        <w:pStyle w:val="Heading3"/>
        <w:rPr>
          <w:rStyle w:val="Strong"/>
          <w:b/>
          <w:bCs/>
          <w:sz w:val="27"/>
        </w:rPr>
      </w:pPr>
      <w:bookmarkStart w:id="40" w:name="_Toc316658820"/>
      <w:r w:rsidRPr="004C578A">
        <w:rPr>
          <w:rStyle w:val="Strong"/>
          <w:b/>
          <w:bCs/>
          <w:sz w:val="27"/>
        </w:rPr>
        <w:t>Sending Test Emails</w:t>
      </w:r>
      <w:bookmarkEnd w:id="40"/>
    </w:p>
    <w:p w:rsidR="00B27627" w:rsidRPr="00F15DBD" w:rsidRDefault="00B27627" w:rsidP="00B27627">
      <w:pPr>
        <w:pStyle w:val="EPEIntructions"/>
      </w:pPr>
      <w:r w:rsidRPr="00F15DBD">
        <w:t>When you return to the main window, make sure that “Email Only” box is checked and then click “Send Emails”. The status bar will let you know if you were successful. If you have difficulty sending these test files, you may want to verify your email server settings. You can also look at the troubleshooting FAQ at the end of this document. Note: If you are using Comcast or Verizon FIOS, the port number is 587. If you still are unable to send these files, please contact us.</w:t>
      </w:r>
    </w:p>
    <w:p w:rsidR="00B27627" w:rsidRPr="004C578A" w:rsidRDefault="00B27627" w:rsidP="004C578A">
      <w:pPr>
        <w:pStyle w:val="Heading3"/>
        <w:rPr>
          <w:rStyle w:val="Strong"/>
          <w:b/>
          <w:bCs/>
          <w:sz w:val="27"/>
        </w:rPr>
      </w:pPr>
      <w:bookmarkStart w:id="41" w:name="_Toc316658821"/>
      <w:r w:rsidRPr="004C578A">
        <w:rPr>
          <w:rStyle w:val="Strong"/>
          <w:b/>
          <w:bCs/>
          <w:sz w:val="27"/>
        </w:rPr>
        <w:t>Posting Images to Facebook</w:t>
      </w:r>
      <w:bookmarkEnd w:id="41"/>
    </w:p>
    <w:p w:rsidR="00B27627" w:rsidRDefault="00B27627" w:rsidP="00B27627">
      <w:pPr>
        <w:pStyle w:val="EPEIntructions"/>
      </w:pPr>
      <w:r>
        <w:t>In addition to emailing, you can upload the images to</w:t>
      </w:r>
      <w:r w:rsidRPr="008067F5">
        <w:rPr>
          <w:b/>
        </w:rPr>
        <w:t xml:space="preserve"> FACEBOOK</w:t>
      </w:r>
      <w:r>
        <w:t>. To do this, click the box next to “Facebook Only”, choose an album name and Facebook Captions, and then click the green “Send to Facebook” button. The first time you do this, you will be prompted to log into Facebook. As before, the status bar will indicate if you were successful.</w:t>
      </w:r>
    </w:p>
    <w:p w:rsidR="00B27627" w:rsidRPr="004C578A" w:rsidRDefault="00B27627" w:rsidP="004C578A">
      <w:pPr>
        <w:pStyle w:val="Heading3"/>
      </w:pPr>
      <w:bookmarkStart w:id="42" w:name="_Toc316658822"/>
      <w:r w:rsidRPr="004C578A">
        <w:rPr>
          <w:rStyle w:val="Strong"/>
          <w:b/>
          <w:bCs/>
          <w:sz w:val="27"/>
        </w:rPr>
        <w:lastRenderedPageBreak/>
        <w:t>Sending Emails and Posting Images to Facebook.</w:t>
      </w:r>
      <w:bookmarkEnd w:id="42"/>
      <w:r w:rsidRPr="004C578A">
        <w:t xml:space="preserve"> </w:t>
      </w:r>
    </w:p>
    <w:p w:rsidR="00B27627" w:rsidRDefault="00B27627" w:rsidP="00B27627">
      <w:pPr>
        <w:pStyle w:val="EPEIntructions"/>
      </w:pPr>
      <w:r>
        <w:t>It is possible to send emails and post images to Facebook. If you edit your message files such that there is a separator using 4 asterisks, “****”, then the resulting Facebook link will also be included in the email.</w:t>
      </w:r>
      <w:r>
        <w:rPr>
          <w:rStyle w:val="FootnoteReference"/>
        </w:rPr>
        <w:footnoteReference w:id="3"/>
      </w:r>
      <w:r>
        <w:t xml:space="preserve">  </w:t>
      </w:r>
      <w:r w:rsidR="00B73F4F">
        <w:pict>
          <v:shape id="_x0000_i1029" type="#_x0000_t75" style="width:6in;height:286.5pt">
            <v:imagedata r:id="rId14" o:title="DSC_1118"/>
          </v:shape>
        </w:pict>
      </w:r>
    </w:p>
    <w:p w:rsidR="00B27627" w:rsidRDefault="00B27627" w:rsidP="00B27627">
      <w:pPr>
        <w:pStyle w:val="EPEIntructions"/>
      </w:pPr>
    </w:p>
    <w:p w:rsidR="00B27627" w:rsidRPr="004C578A" w:rsidRDefault="00B27627" w:rsidP="004C578A">
      <w:pPr>
        <w:pStyle w:val="Heading3"/>
      </w:pPr>
      <w:bookmarkStart w:id="43" w:name="_Toc316658823"/>
      <w:r w:rsidRPr="004C578A">
        <w:rPr>
          <w:rStyle w:val="Strong"/>
          <w:b/>
          <w:bCs/>
          <w:sz w:val="27"/>
        </w:rPr>
        <w:t>Sending Emails from an Email/Filename Directory</w:t>
      </w:r>
      <w:bookmarkEnd w:id="43"/>
    </w:p>
    <w:p w:rsidR="00B27627" w:rsidRPr="00FE7BF7" w:rsidRDefault="00B27627" w:rsidP="00B27627">
      <w:pPr>
        <w:pStyle w:val="EPEIntructions"/>
      </w:pPr>
      <w:r>
        <w:t>It is possible to send emails and post images to Facebook using information in an email/filename text file. Check the “</w:t>
      </w:r>
      <w:r w:rsidRPr="00A07B74">
        <w:rPr>
          <w:b/>
          <w:color w:val="FF0000"/>
        </w:rPr>
        <w:t>Use email/filename directory?</w:t>
      </w:r>
      <w:r>
        <w:rPr>
          <w:b/>
          <w:color w:val="FF0000"/>
        </w:rPr>
        <w:t xml:space="preserve">” </w:t>
      </w:r>
      <w:r>
        <w:t>and a box appears asking you to enter the email/filename directory file.</w:t>
      </w:r>
    </w:p>
    <w:p w:rsidR="00B27627" w:rsidRDefault="00B27627" w:rsidP="00B27627">
      <w:pPr>
        <w:pStyle w:val="NormalHood"/>
      </w:pPr>
    </w:p>
    <w:p w:rsidR="00B27627" w:rsidRDefault="00B73F4F" w:rsidP="00B27627">
      <w:pPr>
        <w:pStyle w:val="NormalHood"/>
      </w:pPr>
      <w:r>
        <w:rPr>
          <w:noProof/>
        </w:rPr>
      </w:r>
      <w:r>
        <w:rPr>
          <w:noProof/>
        </w:rPr>
        <w:pict>
          <v:group id="Group 34" o:spid="_x0000_s1034" style="width:468pt;height:348.65pt;mso-position-horizontal-relative:char;mso-position-vertical-relative:line" coordorigin="4572,4714" coordsize="79390,59150">
            <v:shape id="Picture 35" o:spid="_x0000_s1035" type="#_x0000_t75" style="position:absolute;left:7477;top:4714;width:76485;height:59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9AnPCAAAA2wAAAA8AAABkcnMvZG93bnJldi54bWxEj9FqAjEURN8L/kO4Bd9qVsVWtkaRBVHQ&#10;PlT7AZfkurt0c7MmUde/N4Lg4zBzZpjZorONuJAPtWMFw0EGglg7U3Op4O+w+piCCBHZYOOYFNwo&#10;wGLee5thbtyVf+myj6VIJRxyVFDF2OZSBl2RxTBwLXHyjs5bjEn6UhqP11RuGznKsk9psea0UGFL&#10;RUX6f3+2Csb+4Ird7TTMtP46/qyLsB23U6X6793yG0SkLr7CT3pjEjeBx5f0A+T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fQJzwgAAANsAAAAPAAAAAAAAAAAAAAAAAJ8C&#10;AABkcnMvZG93bnJldi54bWxQSwUGAAAAAAQABAD3AAAAjgMAAAAA&#10;">
              <v:imagedata r:id="rId27" o:title=""/>
            </v:shape>
            <v:oval id="Oval 36" o:spid="_x0000_s1036" style="position:absolute;left:35814;top:58674;width:1066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E1MMA&#10;AADbAAAADwAAAGRycy9kb3ducmV2LnhtbESPT2sCMRTE7wW/Q3iCt5pVi39Wo6gg9NBLVfD62Lzd&#10;BDcvyya667dvCoUeh5n5DbPZ9a4WT2qD9axgMs5AEBdeW64UXC+n9yWIEJE11p5JwYsC7LaDtw3m&#10;2nf8Tc9zrESCcMhRgYmxyaUMhSGHYewb4uSVvnUYk2wrqVvsEtzVcpplc+nQclow2NDRUHE/P5yC&#10;QylLaxd38/F16W6L4jBblXtWajTs92sQkfr4H/5rf2oFs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5E1MMAAADbAAAADwAAAAAAAAAAAAAAAACYAgAAZHJzL2Rv&#10;d25yZXYueG1sUEsFBgAAAAAEAAQA9QAAAIgDAAAAAA==&#10;" filled="f" strokecolor="red" strokeweight="3pt">
              <v:textbox>
                <w:txbxContent>
                  <w:p w:rsidR="00DC49EB" w:rsidRDefault="00DC49EB" w:rsidP="00B27627"/>
                </w:txbxContent>
              </v:textbox>
            </v:oval>
            <v:shapetype id="_x0000_t32" coordsize="21600,21600" o:spt="32" o:oned="t" path="m,l21600,21600e" filled="f">
              <v:path arrowok="t" fillok="f" o:connecttype="none"/>
              <o:lock v:ext="edit" shapetype="t"/>
            </v:shapetype>
            <v:shape id="Straight Arrow Connector 37" o:spid="_x0000_s1037" type="#_x0000_t32" style="position:absolute;left:3048;top:48768;width:6858;height:381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XIysIAAADbAAAADwAAAGRycy9kb3ducmV2LnhtbESPQWsCMRSE7wX/Q3iCt5pVwS6rUUQQ&#10;WrCF1fb+2Dyzq5uXJYm6/ntTKPQ4zMw3zHLd21bcyIfGsYLJOANBXDndsFHwfdy95iBCRNbYOiYF&#10;DwqwXg1ellhod+eSbodoRIJwKFBBHWNXSBmqmiyGseuIk3dy3mJM0hupPd4T3LZymmVzabHhtFBj&#10;R9uaqsvhahXEn8+d4baU+/LxdfQfJp+fr7lSo2G/WYCI1Mf/8F/7XSuYvcHvl/Q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XIysIAAADbAAAADwAAAAAAAAAAAAAA&#10;AAChAgAAZHJzL2Rvd25yZXYueG1sUEsFBgAAAAAEAAQA+QAAAJADAAAAAA==&#10;" strokecolor="red" strokeweight="3pt">
              <v:stroke endarrow="open"/>
            </v:shape>
            <w10:wrap type="none"/>
            <w10:anchorlock/>
          </v:group>
        </w:pict>
      </w:r>
    </w:p>
    <w:p w:rsidR="00B27627" w:rsidRPr="00F15DBD" w:rsidRDefault="00B27627" w:rsidP="00B27627">
      <w:pPr>
        <w:pStyle w:val="EPEIntructions"/>
      </w:pPr>
      <w:r w:rsidRPr="00F15DBD">
        <w:t xml:space="preserve">Use the browse button to navigate to the sample file:  </w:t>
      </w:r>
      <w:r w:rsidRPr="00F15DBD">
        <w:rPr>
          <w:b/>
        </w:rPr>
        <w:t>c:\EventPhotoEmailer\Email_Filename_Test_Directory.csv</w:t>
      </w:r>
    </w:p>
    <w:p w:rsidR="00B27627" w:rsidRDefault="00B27627" w:rsidP="00B27627">
      <w:pPr>
        <w:pStyle w:val="EPEIntructions"/>
      </w:pPr>
    </w:p>
    <w:p w:rsidR="00B27627" w:rsidRDefault="00B27627" w:rsidP="00B27627">
      <w:pPr>
        <w:pStyle w:val="EPEIntructions"/>
      </w:pPr>
      <w:r>
        <w:t xml:space="preserve">In the </w:t>
      </w:r>
      <w:r w:rsidRPr="008F4974">
        <w:t xml:space="preserve">Location of Image Files </w:t>
      </w:r>
      <w:r>
        <w:t xml:space="preserve">field, browse to: </w:t>
      </w:r>
    </w:p>
    <w:p w:rsidR="00B27627" w:rsidRPr="00F15DBD" w:rsidRDefault="00B27627" w:rsidP="00B27627">
      <w:pPr>
        <w:pStyle w:val="EPEIntructions"/>
      </w:pPr>
      <w:r w:rsidRPr="00F15DBD">
        <w:t>c:\EventPhotoEmailer</w:t>
      </w:r>
      <w:r>
        <w:t>\bin\Email_Filename_Test_Folder</w:t>
      </w:r>
    </w:p>
    <w:p w:rsidR="00B27627" w:rsidRDefault="00B27627" w:rsidP="00B27627">
      <w:pPr>
        <w:pStyle w:val="EPEIntructions"/>
      </w:pPr>
    </w:p>
    <w:p w:rsidR="00B27627" w:rsidRDefault="00B27627" w:rsidP="00B27627">
      <w:pPr>
        <w:pStyle w:val="EPEIntructions"/>
      </w:pPr>
      <w:r w:rsidRPr="00FE7BF7">
        <w:t>Click</w:t>
      </w:r>
      <w:r w:rsidRPr="008F4974">
        <w:rPr>
          <w:b/>
        </w:rPr>
        <w:t xml:space="preserve"> SEND EMAILS</w:t>
      </w:r>
      <w:r>
        <w:t xml:space="preserve"> and observe the status results.</w:t>
      </w:r>
    </w:p>
    <w:p w:rsidR="00B27627" w:rsidRDefault="00B27627" w:rsidP="00B27627">
      <w:pPr>
        <w:pStyle w:val="EPEIntructions"/>
      </w:pPr>
    </w:p>
    <w:p w:rsidR="00B27627" w:rsidRDefault="00B27627" w:rsidP="00B27627">
      <w:pPr>
        <w:pStyle w:val="EPEIntructions"/>
      </w:pPr>
      <w:r>
        <w:t xml:space="preserve">If you have difficulty sending these test files, you may want to verify your email server settings. Note: If you are using </w:t>
      </w:r>
      <w:r w:rsidRPr="00BE43D5">
        <w:rPr>
          <w:b/>
        </w:rPr>
        <w:t>Comcast</w:t>
      </w:r>
      <w:r>
        <w:rPr>
          <w:b/>
        </w:rPr>
        <w:t xml:space="preserve"> or Verizon FIOS</w:t>
      </w:r>
      <w:r>
        <w:t xml:space="preserve">, the port number is </w:t>
      </w:r>
      <w:r w:rsidRPr="00BE43D5">
        <w:rPr>
          <w:b/>
        </w:rPr>
        <w:t>587</w:t>
      </w:r>
      <w:r>
        <w:t>. If you still are unable to send these files, please contact us.</w:t>
      </w:r>
    </w:p>
    <w:p w:rsidR="00B27627" w:rsidRDefault="00B27627" w:rsidP="00B27627">
      <w:pPr>
        <w:pStyle w:val="NormalHood"/>
      </w:pPr>
    </w:p>
    <w:p w:rsidR="00B27627" w:rsidRDefault="00B27627" w:rsidP="00B27627">
      <w:pPr>
        <w:rPr>
          <w:rFonts w:eastAsiaTheme="majorEastAsia" w:cstheme="majorBidi"/>
          <w:b/>
          <w:bCs/>
          <w:color w:val="A5A5A5" w:themeColor="accent1" w:themeShade="BF"/>
          <w:sz w:val="28"/>
          <w:szCs w:val="28"/>
        </w:rPr>
      </w:pPr>
      <w:r>
        <w:br w:type="page"/>
      </w:r>
    </w:p>
    <w:p w:rsidR="00B27627" w:rsidRPr="00AB4254" w:rsidRDefault="00B27627" w:rsidP="00B27627">
      <w:pPr>
        <w:pStyle w:val="EPEBullet"/>
        <w:numPr>
          <w:ilvl w:val="0"/>
          <w:numId w:val="0"/>
        </w:numPr>
        <w:ind w:left="720"/>
        <w:rPr>
          <w:rStyle w:val="IntenseEmphasis"/>
          <w:rFonts w:cstheme="minorBidi"/>
          <w:i w:val="0"/>
          <w:iCs w:val="0"/>
        </w:rPr>
      </w:pPr>
    </w:p>
    <w:p w:rsidR="00B27627" w:rsidRPr="00635007" w:rsidRDefault="00B27627" w:rsidP="00B27627">
      <w:pPr>
        <w:pStyle w:val="NormalHood"/>
      </w:pPr>
    </w:p>
    <w:p w:rsidR="00B27627" w:rsidRPr="004C578A" w:rsidRDefault="00B27627" w:rsidP="004C578A">
      <w:pPr>
        <w:pStyle w:val="Heading2"/>
        <w:rPr>
          <w:rStyle w:val="Strong"/>
          <w:b/>
          <w:bCs/>
          <w:sz w:val="36"/>
        </w:rPr>
      </w:pPr>
      <w:bookmarkStart w:id="44" w:name="_Toc316658824"/>
      <w:r w:rsidRPr="004C578A">
        <w:rPr>
          <w:rStyle w:val="Strong"/>
          <w:b/>
          <w:bCs/>
          <w:sz w:val="36"/>
        </w:rPr>
        <w:t>How does it work?</w:t>
      </w:r>
      <w:bookmarkEnd w:id="44"/>
    </w:p>
    <w:p w:rsidR="00B27627" w:rsidRPr="007C525C" w:rsidRDefault="00B27627" w:rsidP="00B27627">
      <w:pPr>
        <w:pStyle w:val="EPEIntructions"/>
        <w:rPr>
          <w:rStyle w:val="Strong"/>
          <w:rFonts w:cstheme="minorBidi"/>
          <w:b w:val="0"/>
          <w:bCs w:val="0"/>
          <w:sz w:val="22"/>
        </w:rPr>
      </w:pPr>
      <w:r w:rsidRPr="006F25EC">
        <w:rPr>
          <w:b/>
        </w:rPr>
        <w:t>Event Photo Emailer &amp; Facebook Uploader</w:t>
      </w:r>
      <w:r>
        <w:rPr>
          <w:color w:val="00B050"/>
        </w:rPr>
        <w:t xml:space="preserve"> </w:t>
      </w:r>
      <w:r>
        <w:t xml:space="preserve">operates on the output file of your photo program. If </w:t>
      </w:r>
      <w:r w:rsidRPr="004A52B8">
        <w:rPr>
          <w:b/>
          <w:color w:val="FF0000"/>
        </w:rPr>
        <w:t>Darkroom Pro®</w:t>
      </w:r>
      <w:r>
        <w:rPr>
          <w:b/>
          <w:color w:val="FF0000"/>
        </w:rPr>
        <w:t xml:space="preserve"> </w:t>
      </w:r>
      <w:r>
        <w:t>is used, the output would have a specific format that will allow the file to be emailed directly. If another photo program is used, the user will be prompted for the email addresses prior to sending. No special formatting is needed for uploading to Facebook.</w:t>
      </w:r>
    </w:p>
    <w:p w:rsidR="00B27627" w:rsidRDefault="00B27627" w:rsidP="00B27627">
      <w:pPr>
        <w:pStyle w:val="EPEIntructions"/>
      </w:pPr>
      <w:r>
        <w:t>.</w:t>
      </w:r>
    </w:p>
    <w:p w:rsidR="00B27627" w:rsidRPr="004C578A" w:rsidRDefault="00B27627" w:rsidP="004C578A">
      <w:pPr>
        <w:pStyle w:val="Heading3"/>
      </w:pPr>
      <w:bookmarkStart w:id="45" w:name="_Toc316658825"/>
      <w:r w:rsidRPr="004C578A">
        <w:t>Program Outputs:</w:t>
      </w:r>
      <w:bookmarkEnd w:id="45"/>
    </w:p>
    <w:p w:rsidR="00B27627" w:rsidRDefault="00B27627" w:rsidP="00B27627">
      <w:pPr>
        <w:pStyle w:val="EPEIntructions"/>
      </w:pPr>
      <w:r>
        <w:t xml:space="preserve">When the program is finished emailing images, a folder with a name that resembles </w:t>
      </w:r>
      <w:r>
        <w:rPr>
          <w:color w:val="FF0000"/>
        </w:rPr>
        <w:t>Event_0505</w:t>
      </w:r>
      <w:r w:rsidRPr="00BE4299">
        <w:rPr>
          <w:color w:val="FF0000"/>
        </w:rPr>
        <w:t>20</w:t>
      </w:r>
      <w:r>
        <w:rPr>
          <w:color w:val="FF0000"/>
        </w:rPr>
        <w:t>1011533</w:t>
      </w:r>
      <w:r>
        <w:t xml:space="preserve"> is created inside your image folder. This name corresponds to the date and time the program started emailing.  For example, this folder was created on 5/5/2010 at 11:53 am. It contains your relocated finished images as well as two documents: the </w:t>
      </w:r>
      <w:r w:rsidRPr="00BE4299">
        <w:t>Final Status Report</w:t>
      </w:r>
      <w:r w:rsidRPr="00BE4299">
        <w:rPr>
          <w:color w:val="FF0000"/>
        </w:rPr>
        <w:t xml:space="preserve"> (status.txt)</w:t>
      </w:r>
      <w:r>
        <w:t xml:space="preserve"> and a .CSV file containing the extracted filename/email address directory (</w:t>
      </w:r>
      <w:r w:rsidRPr="00BE4299">
        <w:rPr>
          <w:color w:val="FF0000"/>
        </w:rPr>
        <w:t>directory.csv</w:t>
      </w:r>
      <w:r>
        <w:t xml:space="preserve">). Note: Your original images are never touched. </w:t>
      </w:r>
    </w:p>
    <w:p w:rsidR="00B27627" w:rsidRDefault="00B27627" w:rsidP="00B27627">
      <w:pPr>
        <w:pStyle w:val="Subtitle"/>
      </w:pPr>
      <w:r>
        <w:t>Getting Started</w:t>
      </w:r>
    </w:p>
    <w:p w:rsidR="00B27627" w:rsidRDefault="00B27627" w:rsidP="00B27627">
      <w:pPr>
        <w:pStyle w:val="EPEIntructions"/>
      </w:pPr>
      <w:r>
        <w:t xml:space="preserve">This section will describe the </w:t>
      </w:r>
      <w:r w:rsidRPr="006F25EC">
        <w:rPr>
          <w:b/>
        </w:rPr>
        <w:t>Event Photo Emailer &amp; Facebook Uploader</w:t>
      </w:r>
      <w:r>
        <w:rPr>
          <w:color w:val="00B050"/>
        </w:rPr>
        <w:t xml:space="preserve"> </w:t>
      </w:r>
      <w:r>
        <w:t xml:space="preserve">workflow using the Darkroom Pro® v.8.9 software package. It is felt that the best way to explain the procedure is to use an example application. The scenario is similar to Example 1 described earlier. Recall, the goal is to take many portraits and email the clients their individual proofs. You should be able to tailor the instructions to your specific application.  It is assumed Darkroom Pro® is in tethered capture mode however similar procedures are followed for importing images from the memory card. These instructions assume you have a working knowledge of the Darkroom Pro® software package.  </w:t>
      </w:r>
    </w:p>
    <w:p w:rsidR="00B27627" w:rsidRDefault="00B27627" w:rsidP="00B27627">
      <w:pPr>
        <w:pStyle w:val="EPEIntructions"/>
      </w:pPr>
    </w:p>
    <w:p w:rsidR="00B27627" w:rsidRDefault="00B27627" w:rsidP="00B27627">
      <w:pPr>
        <w:pStyle w:val="EPEIntructions"/>
      </w:pPr>
      <w:r>
        <w:t xml:space="preserve">During installation, two additions are made to your Darkroom Pro® software: three </w:t>
      </w:r>
      <w:r w:rsidRPr="00A1663F">
        <w:rPr>
          <w:b/>
        </w:rPr>
        <w:t>Event Photo Emailer Raster Printer</w:t>
      </w:r>
      <w:r>
        <w:rPr>
          <w:b/>
        </w:rPr>
        <w:t>s</w:t>
      </w:r>
      <w:r>
        <w:t xml:space="preserve"> are added to your printer group and an Event Photo Emailer package is added to your package groups. Also, an example proof border set is copied to your </w:t>
      </w:r>
      <w:r w:rsidRPr="00CA434A">
        <w:rPr>
          <w:b/>
        </w:rPr>
        <w:t xml:space="preserve">x:\templates\ </w:t>
      </w:r>
      <w:proofErr w:type="spellStart"/>
      <w:r w:rsidRPr="00CA434A">
        <w:rPr>
          <w:b/>
        </w:rPr>
        <w:t>ProofBorderExample</w:t>
      </w:r>
      <w:proofErr w:type="spellEnd"/>
      <w:r>
        <w:t xml:space="preserve"> folder. Since there is no automatic way to import the borders into Darkroom Pro, it has to be done manually. </w:t>
      </w:r>
    </w:p>
    <w:p w:rsidR="00B27627" w:rsidRDefault="00B27627" w:rsidP="00B27627">
      <w:pPr>
        <w:pStyle w:val="EPEIntructions"/>
      </w:pPr>
    </w:p>
    <w:p w:rsidR="00B27627" w:rsidRDefault="00B27627" w:rsidP="00B27627">
      <w:pPr>
        <w:pStyle w:val="EPEIntructions"/>
        <w:rPr>
          <w:i/>
        </w:rPr>
      </w:pPr>
      <w:r>
        <w:t xml:space="preserve">The </w:t>
      </w:r>
      <w:r w:rsidRPr="00A1663F">
        <w:rPr>
          <w:b/>
        </w:rPr>
        <w:t>Event Photo Emailer Raster Printer</w:t>
      </w:r>
      <w:r>
        <w:rPr>
          <w:b/>
        </w:rPr>
        <w:t xml:space="preserve"> </w:t>
      </w:r>
      <w:r>
        <w:t xml:space="preserve">acts like a normal printer but, instead of printing to a physical printer, it “Prints” to a file. The default setting for the </w:t>
      </w:r>
      <w:r w:rsidRPr="00A1663F">
        <w:rPr>
          <w:b/>
        </w:rPr>
        <w:t>Event Photo Emailer Raster Printer</w:t>
      </w:r>
      <w:r>
        <w:t xml:space="preserve"> scales the newly created photo so that its maximum dimension </w:t>
      </w:r>
      <w:r>
        <w:lastRenderedPageBreak/>
        <w:t xml:space="preserve">is 600 pixels and the other dimension is either 429 pixels which preserves a 5:7 aspect ratio, () which preserves the 4:6 aspect ratio, and () which preserves the 8x10 aspect ratio.. These dimensions can easily be changed by clicking on the properties for this printer.  It also assumes that that the new photos will be saved to the default location: c:\EventPhotoEmailer\EPE_Hotfolder folder. If you would like them saved somewhere else, you will want to change the folder location. </w:t>
      </w:r>
      <w:r w:rsidRPr="00BC3713">
        <w:t xml:space="preserve">Note: you will want this location to match the image location you provide to the </w:t>
      </w:r>
      <w:r w:rsidRPr="006F25EC">
        <w:rPr>
          <w:b/>
        </w:rPr>
        <w:t>Event Photo Emailer &amp; Facebook Uploader</w:t>
      </w:r>
      <w:r>
        <w:rPr>
          <w:color w:val="00B050"/>
        </w:rPr>
        <w:t xml:space="preserve"> </w:t>
      </w:r>
      <w:r w:rsidRPr="00BC3713">
        <w:t>Program.</w:t>
      </w:r>
    </w:p>
    <w:p w:rsidR="00B27627" w:rsidRDefault="00B27627" w:rsidP="00B27627">
      <w:pPr>
        <w:pStyle w:val="NormalHood"/>
      </w:pPr>
    </w:p>
    <w:p w:rsidR="00B27627" w:rsidRDefault="00B27627" w:rsidP="00B27627">
      <w:pPr>
        <w:pStyle w:val="EPEIntructions"/>
      </w:pPr>
      <w:r w:rsidRPr="008F3958">
        <w:t xml:space="preserve">Note: The </w:t>
      </w:r>
      <w:r w:rsidRPr="008F3958">
        <w:rPr>
          <w:b/>
        </w:rPr>
        <w:t>Event Photo Emailer Raster Printer</w:t>
      </w:r>
      <w:r>
        <w:rPr>
          <w:b/>
        </w:rPr>
        <w:t>s</w:t>
      </w:r>
      <w:r w:rsidRPr="008F3958">
        <w:rPr>
          <w:b/>
        </w:rPr>
        <w:t xml:space="preserve"> </w:t>
      </w:r>
      <w:r w:rsidRPr="008F3958">
        <w:t>reass</w:t>
      </w:r>
      <w:r>
        <w:t xml:space="preserve">igns the ‘A0’, ‘A1’, and ‘A2’ </w:t>
      </w:r>
      <w:r w:rsidRPr="008F3958">
        <w:t>printer</w:t>
      </w:r>
      <w:r>
        <w:t>s according to the following table:</w:t>
      </w:r>
    </w:p>
    <w:p w:rsidR="00B27627" w:rsidRDefault="00B27627" w:rsidP="00B27627">
      <w:pPr>
        <w:pStyle w:val="EPEIntructions"/>
      </w:pPr>
    </w:p>
    <w:tbl>
      <w:tblPr>
        <w:tblStyle w:val="LightList-Accent1"/>
        <w:tblW w:w="0" w:type="auto"/>
        <w:jc w:val="center"/>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79"/>
        <w:gridCol w:w="1071"/>
        <w:gridCol w:w="1653"/>
        <w:gridCol w:w="1829"/>
      </w:tblGrid>
      <w:tr w:rsidR="00B27627" w:rsidTr="00753B13">
        <w:trPr>
          <w:cnfStyle w:val="100000000000"/>
          <w:jc w:val="center"/>
        </w:trPr>
        <w:tc>
          <w:tcPr>
            <w:cnfStyle w:val="001000000000"/>
            <w:tcW w:w="5253" w:type="dxa"/>
          </w:tcPr>
          <w:p w:rsidR="00B27627" w:rsidRPr="00467665" w:rsidRDefault="00B27627" w:rsidP="00753B13">
            <w:pPr>
              <w:pStyle w:val="EPEIntructions"/>
              <w:jc w:val="center"/>
            </w:pPr>
            <w:r w:rsidRPr="00467665">
              <w:t>Printer Name</w:t>
            </w:r>
          </w:p>
        </w:tc>
        <w:tc>
          <w:tcPr>
            <w:tcW w:w="1137" w:type="dxa"/>
          </w:tcPr>
          <w:p w:rsidR="00B27627" w:rsidRPr="009A34F3" w:rsidRDefault="00B27627" w:rsidP="00753B13">
            <w:pPr>
              <w:pStyle w:val="EPEIntructions"/>
              <w:jc w:val="center"/>
              <w:cnfStyle w:val="100000000000"/>
            </w:pPr>
            <w:r w:rsidRPr="009A34F3">
              <w:t>Aspect Ratio</w:t>
            </w:r>
          </w:p>
        </w:tc>
        <w:tc>
          <w:tcPr>
            <w:tcW w:w="1758" w:type="dxa"/>
          </w:tcPr>
          <w:p w:rsidR="00B27627" w:rsidRPr="009A34F3" w:rsidRDefault="00B27627" w:rsidP="00753B13">
            <w:pPr>
              <w:pStyle w:val="EPEIntructions"/>
              <w:jc w:val="center"/>
              <w:cnfStyle w:val="100000000000"/>
            </w:pPr>
            <w:r w:rsidRPr="009A34F3">
              <w:t>Pixel Dimensions</w:t>
            </w:r>
          </w:p>
        </w:tc>
        <w:tc>
          <w:tcPr>
            <w:tcW w:w="1998" w:type="dxa"/>
          </w:tcPr>
          <w:p w:rsidR="00B27627" w:rsidRPr="009A34F3" w:rsidRDefault="00B27627" w:rsidP="00753B13">
            <w:pPr>
              <w:pStyle w:val="EPEIntructions"/>
              <w:jc w:val="center"/>
              <w:cnfStyle w:val="100000000000"/>
            </w:pPr>
            <w:r w:rsidRPr="009A34F3">
              <w:t>Reassigned Raster Printer</w:t>
            </w:r>
          </w:p>
        </w:tc>
      </w:tr>
      <w:tr w:rsidR="00B27627" w:rsidTr="00753B13">
        <w:trPr>
          <w:cnfStyle w:val="000000100000"/>
          <w:trHeight w:val="322"/>
          <w:jc w:val="center"/>
        </w:trPr>
        <w:tc>
          <w:tcPr>
            <w:cnfStyle w:val="001000000000"/>
            <w:tcW w:w="5253" w:type="dxa"/>
          </w:tcPr>
          <w:p w:rsidR="00B27627" w:rsidRPr="00467665" w:rsidRDefault="00B27627" w:rsidP="00753B13">
            <w:pPr>
              <w:pStyle w:val="EPEIntructions"/>
              <w:jc w:val="center"/>
            </w:pPr>
            <w:r w:rsidRPr="00467665">
              <w:t>EPE Raster Printer 600x400 AR:4x6 (based on A1)</w:t>
            </w:r>
          </w:p>
        </w:tc>
        <w:tc>
          <w:tcPr>
            <w:tcW w:w="1137" w:type="dxa"/>
          </w:tcPr>
          <w:p w:rsidR="00B27627" w:rsidRPr="009A34F3" w:rsidRDefault="00B27627" w:rsidP="00753B13">
            <w:pPr>
              <w:pStyle w:val="EPEIntructions"/>
              <w:jc w:val="center"/>
              <w:cnfStyle w:val="000000100000"/>
              <w:rPr>
                <w:b/>
              </w:rPr>
            </w:pPr>
            <w:r w:rsidRPr="009A34F3">
              <w:rPr>
                <w:b/>
              </w:rPr>
              <w:t>4x6</w:t>
            </w:r>
          </w:p>
        </w:tc>
        <w:tc>
          <w:tcPr>
            <w:tcW w:w="1758" w:type="dxa"/>
          </w:tcPr>
          <w:p w:rsidR="00B27627" w:rsidRPr="009A34F3" w:rsidRDefault="00B27627" w:rsidP="00753B13">
            <w:pPr>
              <w:pStyle w:val="EPEIntructions"/>
              <w:jc w:val="center"/>
              <w:cnfStyle w:val="000000100000"/>
              <w:rPr>
                <w:b/>
              </w:rPr>
            </w:pPr>
            <w:r>
              <w:rPr>
                <w:b/>
              </w:rPr>
              <w:t>600x400</w:t>
            </w:r>
          </w:p>
        </w:tc>
        <w:tc>
          <w:tcPr>
            <w:tcW w:w="1998" w:type="dxa"/>
          </w:tcPr>
          <w:p w:rsidR="00B27627" w:rsidRPr="009A34F3" w:rsidRDefault="00B27627" w:rsidP="00753B13">
            <w:pPr>
              <w:pStyle w:val="EPEIntructions"/>
              <w:jc w:val="center"/>
              <w:cnfStyle w:val="000000100000"/>
              <w:rPr>
                <w:b/>
              </w:rPr>
            </w:pPr>
            <w:r w:rsidRPr="009A34F3">
              <w:rPr>
                <w:b/>
              </w:rPr>
              <w:t>A1</w:t>
            </w:r>
          </w:p>
        </w:tc>
      </w:tr>
      <w:tr w:rsidR="00B27627" w:rsidTr="00753B13">
        <w:trPr>
          <w:jc w:val="center"/>
        </w:trPr>
        <w:tc>
          <w:tcPr>
            <w:cnfStyle w:val="001000000000"/>
            <w:tcW w:w="5253" w:type="dxa"/>
          </w:tcPr>
          <w:p w:rsidR="00B27627" w:rsidRPr="00467665" w:rsidRDefault="00B27627" w:rsidP="00753B13">
            <w:pPr>
              <w:pStyle w:val="EPEIntructions"/>
              <w:jc w:val="center"/>
            </w:pPr>
            <w:r w:rsidRPr="00467665">
              <w:t>EPE Raster Printer 600x429 AR:5x7 (based on A0)</w:t>
            </w:r>
          </w:p>
        </w:tc>
        <w:tc>
          <w:tcPr>
            <w:tcW w:w="1137" w:type="dxa"/>
          </w:tcPr>
          <w:p w:rsidR="00B27627" w:rsidRPr="009A34F3" w:rsidRDefault="00B27627" w:rsidP="00753B13">
            <w:pPr>
              <w:pStyle w:val="EPEIntructions"/>
              <w:jc w:val="center"/>
              <w:cnfStyle w:val="000000000000"/>
              <w:rPr>
                <w:b/>
              </w:rPr>
            </w:pPr>
            <w:r w:rsidRPr="009A34F3">
              <w:rPr>
                <w:b/>
              </w:rPr>
              <w:t>5x7</w:t>
            </w:r>
          </w:p>
        </w:tc>
        <w:tc>
          <w:tcPr>
            <w:tcW w:w="1758" w:type="dxa"/>
          </w:tcPr>
          <w:p w:rsidR="00B27627" w:rsidRPr="009A34F3" w:rsidRDefault="00B27627" w:rsidP="00753B13">
            <w:pPr>
              <w:pStyle w:val="EPEIntructions"/>
              <w:jc w:val="center"/>
              <w:cnfStyle w:val="000000000000"/>
              <w:rPr>
                <w:b/>
              </w:rPr>
            </w:pPr>
            <w:r>
              <w:rPr>
                <w:b/>
              </w:rPr>
              <w:t>600x429</w:t>
            </w:r>
          </w:p>
        </w:tc>
        <w:tc>
          <w:tcPr>
            <w:tcW w:w="1998" w:type="dxa"/>
          </w:tcPr>
          <w:p w:rsidR="00B27627" w:rsidRPr="009A34F3" w:rsidRDefault="00B27627" w:rsidP="00753B13">
            <w:pPr>
              <w:pStyle w:val="EPEIntructions"/>
              <w:jc w:val="center"/>
              <w:cnfStyle w:val="000000000000"/>
              <w:rPr>
                <w:b/>
              </w:rPr>
            </w:pPr>
            <w:r w:rsidRPr="009A34F3">
              <w:rPr>
                <w:b/>
              </w:rPr>
              <w:t>A0</w:t>
            </w:r>
          </w:p>
        </w:tc>
      </w:tr>
      <w:tr w:rsidR="00B27627" w:rsidTr="00753B13">
        <w:trPr>
          <w:cnfStyle w:val="000000100000"/>
          <w:jc w:val="center"/>
        </w:trPr>
        <w:tc>
          <w:tcPr>
            <w:cnfStyle w:val="001000000000"/>
            <w:tcW w:w="5253" w:type="dxa"/>
          </w:tcPr>
          <w:p w:rsidR="00B27627" w:rsidRPr="00467665" w:rsidRDefault="00B27627" w:rsidP="00753B13">
            <w:pPr>
              <w:pStyle w:val="EPEIntructions"/>
              <w:jc w:val="center"/>
            </w:pPr>
            <w:r w:rsidRPr="00467665">
              <w:t>EPE Raster Printer 600x480 AR:8x10 (based on A2)</w:t>
            </w:r>
          </w:p>
        </w:tc>
        <w:tc>
          <w:tcPr>
            <w:tcW w:w="1137" w:type="dxa"/>
          </w:tcPr>
          <w:p w:rsidR="00B27627" w:rsidRPr="009A34F3" w:rsidRDefault="00B27627" w:rsidP="00753B13">
            <w:pPr>
              <w:pStyle w:val="EPEIntructions"/>
              <w:jc w:val="center"/>
              <w:cnfStyle w:val="000000100000"/>
              <w:rPr>
                <w:b/>
              </w:rPr>
            </w:pPr>
            <w:r w:rsidRPr="009A34F3">
              <w:rPr>
                <w:b/>
              </w:rPr>
              <w:t>8x10</w:t>
            </w:r>
          </w:p>
        </w:tc>
        <w:tc>
          <w:tcPr>
            <w:tcW w:w="1758" w:type="dxa"/>
          </w:tcPr>
          <w:p w:rsidR="00B27627" w:rsidRPr="009A34F3" w:rsidRDefault="00B27627" w:rsidP="00753B13">
            <w:pPr>
              <w:pStyle w:val="EPEIntructions"/>
              <w:jc w:val="center"/>
              <w:cnfStyle w:val="000000100000"/>
              <w:rPr>
                <w:b/>
              </w:rPr>
            </w:pPr>
            <w:r>
              <w:rPr>
                <w:b/>
              </w:rPr>
              <w:t>600x480</w:t>
            </w:r>
          </w:p>
        </w:tc>
        <w:tc>
          <w:tcPr>
            <w:tcW w:w="1998" w:type="dxa"/>
          </w:tcPr>
          <w:p w:rsidR="00B27627" w:rsidRPr="009A34F3" w:rsidRDefault="00B27627" w:rsidP="00753B13">
            <w:pPr>
              <w:pStyle w:val="EPEIntructions"/>
              <w:jc w:val="center"/>
              <w:cnfStyle w:val="000000100000"/>
              <w:rPr>
                <w:b/>
              </w:rPr>
            </w:pPr>
            <w:r w:rsidRPr="009A34F3">
              <w:rPr>
                <w:b/>
              </w:rPr>
              <w:t>A2</w:t>
            </w:r>
          </w:p>
        </w:tc>
      </w:tr>
    </w:tbl>
    <w:p w:rsidR="00B27627" w:rsidRDefault="00B27627" w:rsidP="00B27627">
      <w:pPr>
        <w:pStyle w:val="EPEIntructions"/>
      </w:pPr>
    </w:p>
    <w:p w:rsidR="00B27627" w:rsidRDefault="00B27627" w:rsidP="00B27627">
      <w:pPr>
        <w:pStyle w:val="EPEIntructions"/>
      </w:pPr>
      <w:r w:rsidRPr="008F3958">
        <w:t>Th</w:t>
      </w:r>
      <w:r>
        <w:t xml:space="preserve">ese set of </w:t>
      </w:r>
      <w:r w:rsidRPr="008F3958">
        <w:t>printer</w:t>
      </w:r>
      <w:r>
        <w:t xml:space="preserve">s were chosen because they are rarely </w:t>
      </w:r>
      <w:r w:rsidRPr="008F3958">
        <w:t>use</w:t>
      </w:r>
      <w:r>
        <w:t>d</w:t>
      </w:r>
      <w:r w:rsidRPr="008F3958">
        <w:t xml:space="preserve"> and easy to remember. Therefore, printing to the </w:t>
      </w:r>
      <w:r>
        <w:t>raster printer named “</w:t>
      </w:r>
      <w:r w:rsidRPr="00385E50">
        <w:rPr>
          <w:b/>
        </w:rPr>
        <w:t>EPE Raster Printer 600x400 AR:4x6</w:t>
      </w:r>
      <w:r>
        <w:rPr>
          <w:b/>
        </w:rPr>
        <w:t xml:space="preserve">” </w:t>
      </w:r>
      <w:r w:rsidRPr="008F3958">
        <w:t>is done by choosing the ‘A</w:t>
      </w:r>
      <w:r>
        <w:t>1</w:t>
      </w:r>
      <w:r w:rsidRPr="008F3958">
        <w:t xml:space="preserve">’ printer </w:t>
      </w:r>
      <w:r>
        <w:t xml:space="preserve">(located under ISO printers) </w:t>
      </w:r>
      <w:r w:rsidRPr="008F3958">
        <w:t xml:space="preserve">as a package choice.  </w:t>
      </w:r>
      <w:r>
        <w:t>Stated another way, all prints sent to the ‘A1’ printer are handled by the raster printer named “</w:t>
      </w:r>
      <w:r w:rsidRPr="00385E50">
        <w:rPr>
          <w:b/>
        </w:rPr>
        <w:t>EPE Raster Printer 600x400 AR:4x6</w:t>
      </w:r>
      <w:r>
        <w:rPr>
          <w:b/>
        </w:rPr>
        <w:t xml:space="preserve">”. </w:t>
      </w:r>
      <w:r w:rsidRPr="008F3958">
        <w:t xml:space="preserve">This is demonstrated in the </w:t>
      </w:r>
      <w:r w:rsidRPr="008F3958">
        <w:rPr>
          <w:b/>
        </w:rPr>
        <w:t xml:space="preserve">Event Photo Emailer Package Group. </w:t>
      </w:r>
      <w:r w:rsidRPr="008F3958">
        <w:t>You can either use this package group to create the files that you plan to email or you can a</w:t>
      </w:r>
      <w:r>
        <w:t>dd</w:t>
      </w:r>
      <w:r w:rsidRPr="008F3958">
        <w:t xml:space="preserve"> </w:t>
      </w:r>
      <w:r>
        <w:t>either</w:t>
      </w:r>
      <w:r w:rsidRPr="008F3958">
        <w:t xml:space="preserve"> ‘A0’</w:t>
      </w:r>
      <w:r>
        <w:t xml:space="preserve">,’A1’, or ‘A2’ </w:t>
      </w:r>
      <w:r w:rsidRPr="008F3958">
        <w:t>to an existing package.</w:t>
      </w:r>
      <w:r>
        <w:t xml:space="preserve"> </w:t>
      </w:r>
    </w:p>
    <w:p w:rsidR="00B27627" w:rsidRDefault="00B27627" w:rsidP="00B27627">
      <w:pPr>
        <w:pStyle w:val="EPEIntructions"/>
      </w:pPr>
    </w:p>
    <w:p w:rsidR="00B27627" w:rsidRPr="00385E50" w:rsidRDefault="00B27627" w:rsidP="00B27627">
      <w:pPr>
        <w:pStyle w:val="EPEIntructions"/>
      </w:pPr>
      <w:r w:rsidRPr="00385E50">
        <w:t>The Proof border set are based on a 5:7 aspect ratio and matches the setting for “</w:t>
      </w:r>
      <w:r w:rsidRPr="00385E50">
        <w:rPr>
          <w:b/>
        </w:rPr>
        <w:t>EPE Raster Printer 600x429 AR:5x7</w:t>
      </w:r>
      <w:r w:rsidRPr="00385E50">
        <w:t xml:space="preserve">”. To use them, you will first want to import them into Darkroom Pro®. They are located at X:\Templates\ProofBorderExample\.  This set contains a horizontal and a vertical version which can be combined with all images before being emailed out. As mentioned earlier, your application can be different requiring a different type of template with different aspect ratio or no template at all. </w:t>
      </w:r>
    </w:p>
    <w:p w:rsidR="00B27627" w:rsidRDefault="00B27627" w:rsidP="00B27627">
      <w:pPr>
        <w:pStyle w:val="NormalHood"/>
      </w:pPr>
    </w:p>
    <w:p w:rsidR="00B27627" w:rsidRDefault="00B27627" w:rsidP="004C578A">
      <w:pPr>
        <w:pStyle w:val="Heading1"/>
      </w:pPr>
      <w:bookmarkStart w:id="46" w:name="_Toc316658826"/>
      <w:r>
        <w:t>Assigning Email Addresses</w:t>
      </w:r>
      <w:bookmarkEnd w:id="46"/>
    </w:p>
    <w:p w:rsidR="00B27627" w:rsidRDefault="00B27627" w:rsidP="00B27627">
      <w:pPr>
        <w:pStyle w:val="EPEIntructions"/>
      </w:pPr>
      <w:r>
        <w:lastRenderedPageBreak/>
        <w:t>To ensure that emails are sent to the correct address, they must be first assigned to the image or group of images. Emails can be assigned to emails using two different methods. One method does this before placing the order and the other does it after placing the order.</w:t>
      </w:r>
    </w:p>
    <w:p w:rsidR="00B27627" w:rsidRDefault="00B27627" w:rsidP="00B27627">
      <w:pPr>
        <w:pStyle w:val="EPEIntructions"/>
      </w:pPr>
    </w:p>
    <w:p w:rsidR="00B27627" w:rsidRPr="00056D6A" w:rsidRDefault="00B27627" w:rsidP="00B27627">
      <w:pPr>
        <w:pStyle w:val="EPEIntructions"/>
      </w:pPr>
    </w:p>
    <w:p w:rsidR="00B27627" w:rsidRDefault="00B27627" w:rsidP="004C578A">
      <w:pPr>
        <w:pStyle w:val="Heading3"/>
      </w:pPr>
      <w:bookmarkStart w:id="47" w:name="_Toc316658827"/>
      <w:r>
        <w:t>Assigning email addresses prior to placing orders</w:t>
      </w:r>
      <w:bookmarkEnd w:id="47"/>
    </w:p>
    <w:p w:rsidR="00B27627" w:rsidRDefault="00B27627" w:rsidP="00B27627">
      <w:pPr>
        <w:pStyle w:val="EPEIntructions"/>
      </w:pPr>
      <w:r>
        <w:t xml:space="preserve">You can either work from the Program Library or Program Workshop. </w:t>
      </w:r>
      <w:r w:rsidRPr="00A715B4">
        <w:t xml:space="preserve">As you import images, you can assign the email addresses to the photo or group of photos in the following way:  </w:t>
      </w:r>
    </w:p>
    <w:p w:rsidR="00B27627" w:rsidRDefault="00B27627" w:rsidP="00B27627">
      <w:pPr>
        <w:pStyle w:val="EPEBullet"/>
      </w:pPr>
      <w:r>
        <w:t>Select the image or group of images you wish to assign the email(s) to</w:t>
      </w:r>
    </w:p>
    <w:p w:rsidR="00B27627" w:rsidRPr="006A15E3" w:rsidRDefault="00B27627" w:rsidP="00B27627">
      <w:pPr>
        <w:pStyle w:val="EPEBullet"/>
      </w:pPr>
      <w:r>
        <w:t xml:space="preserve">Hit the keyboard combination </w:t>
      </w:r>
      <w:r w:rsidRPr="00DF683F">
        <w:rPr>
          <w:noProof/>
        </w:rPr>
        <w:drawing>
          <wp:inline distT="0" distB="0" distL="0" distR="0">
            <wp:extent cx="137070" cy="120770"/>
            <wp:effectExtent l="19050" t="0" r="0" b="0"/>
            <wp:docPr id="18" name="Picture 18" descr="http://ts1.mm.bing.net/images/thumbnail.aspx?q=1513790705516&amp;id=48c3f3778ba5416c400b3fd3df5621f6&amp;url=http%3a%2f%2fmoodle.raytownschools.org%2ffile.php%2f1%2fwindows-logo.jpg">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25" tgtFrame="_blank"/>
                    </pic:cNvPr>
                    <pic:cNvPicPr>
                      <a:picLocks noChangeAspect="1" noChangeArrowheads="1"/>
                    </pic:cNvPicPr>
                  </pic:nvPicPr>
                  <pic:blipFill>
                    <a:blip r:embed="rId26" cstate="print"/>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as shown in Figure 5.  </w:t>
      </w:r>
    </w:p>
    <w:p w:rsidR="00B27627" w:rsidRDefault="00B27627" w:rsidP="00B27627">
      <w:pPr>
        <w:pStyle w:val="EPEIntructions"/>
      </w:pPr>
      <w:r>
        <w:t xml:space="preserve">This combination is achieved by holding down the </w:t>
      </w:r>
      <w:r w:rsidRPr="00524C02">
        <w:rPr>
          <w:noProof/>
        </w:rPr>
        <w:drawing>
          <wp:inline distT="0" distB="0" distL="0" distR="0">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25" tgtFrame="_blank"/>
                    </pic:cNvPr>
                    <pic:cNvPicPr>
                      <a:picLocks noChangeAspect="1" noChangeArrowheads="1"/>
                    </pic:cNvPicPr>
                  </pic:nvPicPr>
                  <pic:blipFill>
                    <a:blip r:embed="rId26" cstate="print"/>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36"/>
      </w:tblGrid>
      <w:tr w:rsidR="00B27627" w:rsidTr="00753B13">
        <w:tc>
          <w:tcPr>
            <w:tcW w:w="10296" w:type="dxa"/>
          </w:tcPr>
          <w:p w:rsidR="00B27627" w:rsidRDefault="00B27627" w:rsidP="00753B13">
            <w:pPr>
              <w:jc w:val="center"/>
            </w:pPr>
            <w:r>
              <w:rPr>
                <w:noProof/>
              </w:rPr>
              <w:drawing>
                <wp:inline distT="0" distB="0" distL="0" distR="0">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28" cstate="print"/>
                          <a:stretch>
                            <a:fillRect/>
                          </a:stretch>
                        </pic:blipFill>
                        <pic:spPr>
                          <a:xfrm>
                            <a:off x="0" y="0"/>
                            <a:ext cx="1733005" cy="1158529"/>
                          </a:xfrm>
                          <a:prstGeom prst="rect">
                            <a:avLst/>
                          </a:prstGeom>
                          <a:ln>
                            <a:solidFill>
                              <a:schemeClr val="tx1"/>
                            </a:solidFill>
                          </a:ln>
                        </pic:spPr>
                      </pic:pic>
                    </a:graphicData>
                  </a:graphic>
                </wp:inline>
              </w:drawing>
            </w:r>
          </w:p>
        </w:tc>
      </w:tr>
      <w:tr w:rsidR="00B27627" w:rsidTr="00753B13">
        <w:tc>
          <w:tcPr>
            <w:tcW w:w="10296" w:type="dxa"/>
          </w:tcPr>
          <w:p w:rsidR="00B27627" w:rsidRDefault="00B27627" w:rsidP="00753B13">
            <w:pPr>
              <w:pStyle w:val="EPEIntructions"/>
              <w:jc w:val="center"/>
              <w:rPr>
                <w:b/>
              </w:rPr>
            </w:pPr>
            <w:r w:rsidRPr="00056D6A">
              <w:rPr>
                <w:b/>
              </w:rPr>
              <w:t xml:space="preserve">Figure 5: </w:t>
            </w:r>
            <w:r w:rsidRPr="00056D6A">
              <w:rPr>
                <w:b/>
                <w:noProof/>
              </w:rPr>
              <w:drawing>
                <wp:inline distT="0" distB="0" distL="0" distR="0">
                  <wp:extent cx="137070" cy="120770"/>
                  <wp:effectExtent l="19050" t="0" r="0" b="0"/>
                  <wp:docPr id="19" name="Picture 1" descr="http://ts1.mm.bing.net/images/thumbnail.aspx?q=1513790705516&amp;id=48c3f3778ba5416c400b3fd3df5621f6&amp;url=http%3a%2f%2fmoodle.raytownschools.org%2ffile.php%2f1%2fwindows-logo.jpg">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25" tgtFrame="_blank"/>
                          </pic:cNvPr>
                          <pic:cNvPicPr>
                            <a:picLocks noChangeAspect="1" noChangeArrowheads="1"/>
                          </pic:cNvPicPr>
                        </pic:nvPicPr>
                        <pic:blipFill>
                          <a:blip r:embed="rId26" cstate="print"/>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Pr="00056D6A">
              <w:rPr>
                <w:b/>
              </w:rPr>
              <w:t>+Z macro combination</w:t>
            </w:r>
          </w:p>
          <w:p w:rsidR="00B27627" w:rsidRPr="00056D6A" w:rsidRDefault="00B27627" w:rsidP="00753B13">
            <w:pPr>
              <w:pStyle w:val="EPEIntructions"/>
              <w:jc w:val="center"/>
              <w:rPr>
                <w:b/>
              </w:rPr>
            </w:pPr>
          </w:p>
        </w:tc>
      </w:tr>
    </w:tbl>
    <w:p w:rsidR="00B27627" w:rsidRDefault="00B27627" w:rsidP="00B27627">
      <w:pPr>
        <w:pStyle w:val="EPEIntructions"/>
      </w:pPr>
      <w:r>
        <w:t>Type in the email addresses(</w:t>
      </w:r>
      <w:proofErr w:type="spellStart"/>
      <w:r>
        <w:t>es</w:t>
      </w:r>
      <w:proofErr w:type="spellEnd"/>
      <w:r>
        <w:t>) when a box appears asking for it. Hit OK, then OK again to exit. This assigns the email address to all of the highlighted images. Ideally, you will repeat this procedure until you are finished shooting.</w:t>
      </w:r>
    </w:p>
    <w:p w:rsidR="00B27627" w:rsidRDefault="00B27627" w:rsidP="00B27627">
      <w:pPr>
        <w:pStyle w:val="EPEIntructions"/>
      </w:pPr>
    </w:p>
    <w:p w:rsidR="00B27627" w:rsidRPr="00002BED" w:rsidRDefault="00B27627" w:rsidP="00B27627">
      <w:pPr>
        <w:pStyle w:val="EPEIntructions"/>
      </w:pPr>
      <w:r>
        <w:t xml:space="preserve">If the </w:t>
      </w:r>
      <w:r w:rsidRPr="00DF683F">
        <w:rPr>
          <w:noProof/>
        </w:rPr>
        <w:drawing>
          <wp:inline distT="0" distB="0" distL="0" distR="0">
            <wp:extent cx="137070" cy="120770"/>
            <wp:effectExtent l="19050" t="0" r="0" b="0"/>
            <wp:docPr id="20" name="Picture 1" descr="http://ts1.mm.bing.net/images/thumbnail.aspx?q=1513790705516&amp;id=48c3f3778ba5416c400b3fd3df5621f6&amp;url=http%3a%2f%2fmoodle.raytownschools.org%2ffile.php%2f1%2fwindows-logo.jpg">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25" tgtFrame="_blank"/>
                    </pic:cNvPr>
                    <pic:cNvPicPr>
                      <a:picLocks noChangeAspect="1" noChangeArrowheads="1"/>
                    </pic:cNvPicPr>
                  </pic:nvPicPr>
                  <pic:blipFill>
                    <a:blip r:embed="rId26" cstate="print"/>
                    <a:srcRect/>
                    <a:stretch>
                      <a:fillRect/>
                    </a:stretch>
                  </pic:blipFill>
                  <pic:spPr bwMode="auto">
                    <a:xfrm>
                      <a:off x="0" y="0"/>
                      <a:ext cx="135452" cy="119345"/>
                    </a:xfrm>
                    <a:prstGeom prst="rect">
                      <a:avLst/>
                    </a:prstGeom>
                    <a:noFill/>
                    <a:ln w="9525">
                      <a:noFill/>
                      <a:miter lim="800000"/>
                      <a:headEnd/>
                      <a:tailEnd/>
                    </a:ln>
                  </pic:spPr>
                </pic:pic>
              </a:graphicData>
            </a:graphic>
          </wp:inline>
        </w:drawing>
      </w:r>
      <w:r>
        <w:t>+z does not bring up the email box, the following procedure can be used in its place:</w:t>
      </w:r>
    </w:p>
    <w:p w:rsidR="00B27627" w:rsidRDefault="00B27627" w:rsidP="00B27627">
      <w:pPr>
        <w:pStyle w:val="EPEBullet"/>
      </w:pPr>
      <w:r>
        <w:t>H</w:t>
      </w:r>
      <w:r w:rsidRPr="00A715B4">
        <w:t>ighlig</w:t>
      </w:r>
      <w:r>
        <w:t>ht the image or group of images</w:t>
      </w:r>
    </w:p>
    <w:p w:rsidR="00B27627" w:rsidRDefault="00B27627" w:rsidP="00B27627">
      <w:pPr>
        <w:pStyle w:val="EPEBullet"/>
      </w:pPr>
      <w:r>
        <w:t>H</w:t>
      </w:r>
      <w:r w:rsidRPr="00A715B4">
        <w:t xml:space="preserve">it </w:t>
      </w:r>
      <w:r w:rsidRPr="00395D85">
        <w:t>CTRL-TAB</w:t>
      </w:r>
      <w:r w:rsidRPr="00A715B4">
        <w:t xml:space="preserve"> (brings</w:t>
      </w:r>
      <w:r>
        <w:t xml:space="preserve"> up the photo data window)</w:t>
      </w:r>
    </w:p>
    <w:p w:rsidR="00B27627" w:rsidRDefault="00B27627" w:rsidP="00B27627">
      <w:pPr>
        <w:pStyle w:val="EPEBullet"/>
      </w:pPr>
      <w:r>
        <w:t>C</w:t>
      </w:r>
      <w:r w:rsidRPr="00A715B4">
        <w:t xml:space="preserve">lick on “Add Data” </w:t>
      </w:r>
    </w:p>
    <w:p w:rsidR="00B27627" w:rsidRPr="00792651" w:rsidRDefault="00B27627" w:rsidP="00B27627">
      <w:pPr>
        <w:pStyle w:val="EPEBullet"/>
      </w:pPr>
      <w:r w:rsidRPr="00A715B4">
        <w:t>in the “</w:t>
      </w:r>
      <w:r w:rsidRPr="00395D85">
        <w:t>Properties Field</w:t>
      </w:r>
      <w:r w:rsidRPr="00A715B4">
        <w:t>” type the word email</w:t>
      </w:r>
      <w:r>
        <w:t xml:space="preserve"> </w:t>
      </w:r>
    </w:p>
    <w:p w:rsidR="00B27627" w:rsidRPr="00792651" w:rsidRDefault="00B27627" w:rsidP="00B27627">
      <w:pPr>
        <w:pStyle w:val="EPEBullet"/>
      </w:pPr>
      <w:r>
        <w:t>in the “</w:t>
      </w:r>
      <w:r w:rsidRPr="00395D85">
        <w:t>Value</w:t>
      </w:r>
      <w:r>
        <w:t>” field, type the email address.</w:t>
      </w:r>
    </w:p>
    <w:p w:rsidR="00B27627" w:rsidRPr="00524C02" w:rsidRDefault="00B27627" w:rsidP="00B27627">
      <w:pPr>
        <w:pStyle w:val="EPEBullet"/>
      </w:pPr>
      <w:r>
        <w:t>Hit OK, and then OK again.</w:t>
      </w:r>
    </w:p>
    <w:p w:rsidR="00B27627" w:rsidRPr="004C578A" w:rsidRDefault="00B27627" w:rsidP="004C578A">
      <w:pPr>
        <w:pStyle w:val="Heading3"/>
      </w:pPr>
      <w:bookmarkStart w:id="48" w:name="_Toc316658828"/>
      <w:r w:rsidRPr="004C578A">
        <w:lastRenderedPageBreak/>
        <w:t>Assigning multiple emails to an image</w:t>
      </w:r>
      <w:bookmarkEnd w:id="48"/>
    </w:p>
    <w:p w:rsidR="00B27627" w:rsidRDefault="00B27627" w:rsidP="00B27627">
      <w:pPr>
        <w:pStyle w:val="EPEIntructions"/>
      </w:pPr>
      <w:r w:rsidRPr="001921C6">
        <w:rPr>
          <w:b/>
        </w:rPr>
        <w:t>Event Photo Emailer and Facebook Uploader</w:t>
      </w:r>
      <w:r>
        <w:t xml:space="preserve"> supports multiple emails being assigned to a single image. Due to Darkroom’s handling of many of the common delimiters, the program has been setup to recognize the different emails being separated by Exclamation points ‘!’. For example:      </w:t>
      </w:r>
    </w:p>
    <w:p w:rsidR="00B27627" w:rsidRDefault="00B73F4F" w:rsidP="00B27627">
      <w:pPr>
        <w:pStyle w:val="EPEIntructions"/>
      </w:pPr>
      <w:hyperlink r:id="rId29" w:history="1">
        <w:r w:rsidR="00B27627" w:rsidRPr="005E72ED">
          <w:rPr>
            <w:rStyle w:val="Hyperlink"/>
          </w:rPr>
          <w:t>bill.gates@microsoft.com!SteveJ@apple.com</w:t>
        </w:r>
      </w:hyperlink>
      <w:r w:rsidR="00B27627">
        <w:t xml:space="preserve"> </w:t>
      </w:r>
    </w:p>
    <w:p w:rsidR="00B27627" w:rsidRDefault="00B27627" w:rsidP="00B27627">
      <w:pPr>
        <w:pStyle w:val="NormalHood"/>
      </w:pPr>
    </w:p>
    <w:p w:rsidR="00B27627" w:rsidRDefault="00B27627" w:rsidP="004C578A">
      <w:pPr>
        <w:pStyle w:val="Heading3"/>
      </w:pPr>
      <w:bookmarkStart w:id="49" w:name="_Toc316658829"/>
      <w:r>
        <w:t>Assigning email addresses after placing orders</w:t>
      </w:r>
      <w:bookmarkEnd w:id="49"/>
    </w:p>
    <w:p w:rsidR="00B27627" w:rsidRDefault="00B27627" w:rsidP="00B27627">
      <w:pPr>
        <w:pStyle w:val="EPEIntructions"/>
      </w:pPr>
      <w:r>
        <w:t xml:space="preserve">If the “Post Prompt for Email Address” checkbox is checked, after placing an order, a window will appear asking for corresponding emails (Figure 5). </w:t>
      </w:r>
    </w:p>
    <w:p w:rsidR="00B27627" w:rsidRDefault="00B27627" w:rsidP="00B27627">
      <w:pPr>
        <w:pStyle w:val="EPEIntructions"/>
        <w:jc w:val="center"/>
      </w:pPr>
      <w:r>
        <w:rPr>
          <w:noProof/>
        </w:rPr>
        <w:drawing>
          <wp:inline distT="0" distB="0" distL="0" distR="0">
            <wp:extent cx="5743575" cy="3476625"/>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b="1882"/>
                    <a:stretch>
                      <a:fillRect/>
                    </a:stretch>
                  </pic:blipFill>
                  <pic:spPr bwMode="auto">
                    <a:xfrm>
                      <a:off x="0" y="0"/>
                      <a:ext cx="5743575" cy="3476625"/>
                    </a:xfrm>
                    <a:prstGeom prst="rect">
                      <a:avLst/>
                    </a:prstGeom>
                    <a:noFill/>
                    <a:ln w="9525">
                      <a:noFill/>
                      <a:miter lim="800000"/>
                      <a:headEnd/>
                      <a:tailEnd/>
                    </a:ln>
                  </pic:spPr>
                </pic:pic>
              </a:graphicData>
            </a:graphic>
          </wp:inline>
        </w:drawing>
      </w:r>
    </w:p>
    <w:p w:rsidR="00B27627" w:rsidRDefault="00B27627" w:rsidP="00B27627">
      <w:pPr>
        <w:pStyle w:val="EPEIntructions"/>
      </w:pPr>
    </w:p>
    <w:p w:rsidR="00B27627" w:rsidRDefault="00B27627" w:rsidP="00B27627">
      <w:pPr>
        <w:pStyle w:val="EPEIntructions"/>
      </w:pPr>
      <w:r>
        <w:t>Up to 5 email addresses can be assigned to a single image. This box appears for each processed image. If the email address for a current image matches that of the previous image, simply click the “Enter Previous Email Addresses” button.  When finished, hit continue.</w:t>
      </w:r>
    </w:p>
    <w:p w:rsidR="00B27627" w:rsidRDefault="00B27627" w:rsidP="00B27627">
      <w:pPr>
        <w:pStyle w:val="EPEIntructions"/>
      </w:pPr>
    </w:p>
    <w:p w:rsidR="00B27627" w:rsidRDefault="00B27627" w:rsidP="004C578A">
      <w:pPr>
        <w:pStyle w:val="Heading1"/>
      </w:pPr>
      <w:bookmarkStart w:id="50" w:name="_Toc316658830"/>
      <w:r>
        <w:lastRenderedPageBreak/>
        <w:t>Batch Generating the images to be emailed</w:t>
      </w:r>
      <w:bookmarkEnd w:id="50"/>
    </w:p>
    <w:p w:rsidR="00B27627" w:rsidRPr="00B66EAA" w:rsidRDefault="00B27627" w:rsidP="00B27627">
      <w:pPr>
        <w:pStyle w:val="EPEIntructions"/>
        <w:numPr>
          <w:ilvl w:val="0"/>
          <w:numId w:val="19"/>
        </w:numPr>
      </w:pPr>
      <w:r w:rsidRPr="00B66EAA">
        <w:t>Highlight all the images you wish to send</w:t>
      </w:r>
    </w:p>
    <w:p w:rsidR="00B27627" w:rsidRPr="00B66EAA" w:rsidRDefault="00B27627" w:rsidP="00B27627">
      <w:pPr>
        <w:pStyle w:val="EPEIntructions"/>
        <w:numPr>
          <w:ilvl w:val="0"/>
          <w:numId w:val="19"/>
        </w:numPr>
      </w:pPr>
      <w:r w:rsidRPr="00B66EAA">
        <w:t xml:space="preserve">Click the ‘Batch’ icon located at the top. A new window will appear (Figure </w:t>
      </w:r>
      <w:r>
        <w:t>6</w:t>
      </w:r>
      <w:r w:rsidRPr="00B66EAA">
        <w:t xml:space="preserve">) </w:t>
      </w:r>
    </w:p>
    <w:p w:rsidR="00B27627" w:rsidRPr="00B66EAA" w:rsidRDefault="00B27627" w:rsidP="00B27627">
      <w:pPr>
        <w:pStyle w:val="EPEIntructions"/>
        <w:numPr>
          <w:ilvl w:val="0"/>
          <w:numId w:val="19"/>
        </w:numPr>
      </w:pPr>
      <w:r w:rsidRPr="00B66EAA">
        <w:t xml:space="preserve">Click “Print only Selected Photos”. </w:t>
      </w:r>
    </w:p>
    <w:p w:rsidR="00B27627" w:rsidRPr="00B66EAA" w:rsidRDefault="00B27627" w:rsidP="00B27627">
      <w:pPr>
        <w:pStyle w:val="EPEIntructions"/>
        <w:numPr>
          <w:ilvl w:val="0"/>
          <w:numId w:val="19"/>
        </w:numPr>
      </w:pPr>
      <w:r w:rsidRPr="00B66EAA">
        <w:t>On “Choose the prints to make for each photo”, click Add and choose the Email item. Note: The Event Photo Emailer package (or one that contains the ‘A0’ item ), must be active)</w:t>
      </w:r>
    </w:p>
    <w:p w:rsidR="00B27627" w:rsidRPr="00B66EAA" w:rsidRDefault="00B27627" w:rsidP="00B27627">
      <w:pPr>
        <w:pStyle w:val="EPEIntructions"/>
        <w:numPr>
          <w:ilvl w:val="0"/>
          <w:numId w:val="19"/>
        </w:numPr>
      </w:pPr>
      <w:r w:rsidRPr="00B66EAA">
        <w:t>In “Apply a border” choose “Print Each Photo with a border” and choose one of the two borders. Note: if you create companion borders and name one (Horizontal) and the other (Vertical), Darkroom Pro® will be able to discriminate between the portrait mode and landscape mode photos and automatically apply the appropriate border</w:t>
      </w:r>
    </w:p>
    <w:p w:rsidR="00B27627" w:rsidRPr="00B66EAA" w:rsidRDefault="00B27627" w:rsidP="00B27627">
      <w:pPr>
        <w:pStyle w:val="EPEIntructions"/>
        <w:numPr>
          <w:ilvl w:val="0"/>
          <w:numId w:val="19"/>
        </w:numPr>
      </w:pPr>
      <w:r w:rsidRPr="00B66EAA">
        <w:t>In “How to create the print order” choose Create a single order</w:t>
      </w:r>
    </w:p>
    <w:p w:rsidR="00B27627" w:rsidRPr="00B66EAA" w:rsidRDefault="00B27627" w:rsidP="00B27627">
      <w:pPr>
        <w:pStyle w:val="EPEIntructions"/>
        <w:numPr>
          <w:ilvl w:val="0"/>
          <w:numId w:val="19"/>
        </w:numPr>
      </w:pPr>
      <w:r w:rsidRPr="00B66EAA">
        <w:t xml:space="preserve">Either </w:t>
      </w:r>
      <w:r w:rsidRPr="003573B6">
        <w:rPr>
          <w:b/>
        </w:rPr>
        <w:t>PLACE THE ORDER</w:t>
      </w:r>
      <w:r w:rsidRPr="00B66EAA">
        <w:t xml:space="preserve"> or </w:t>
      </w:r>
      <w:r w:rsidRPr="003573B6">
        <w:rPr>
          <w:b/>
        </w:rPr>
        <w:t>SAVE THE ORDER</w:t>
      </w:r>
      <w:r w:rsidRPr="00B66EAA">
        <w:t xml:space="preserve">. Note: If you </w:t>
      </w:r>
      <w:r w:rsidRPr="003573B6">
        <w:rPr>
          <w:b/>
        </w:rPr>
        <w:t>PLACE THE ORDER</w:t>
      </w:r>
      <w:r w:rsidRPr="00B66EAA">
        <w:t xml:space="preserve">, the images are compiled and saved to your pre-determined email folder.  If you choose </w:t>
      </w:r>
      <w:r w:rsidRPr="003573B6">
        <w:rPr>
          <w:b/>
        </w:rPr>
        <w:t>SAVE THE ORDER</w:t>
      </w:r>
      <w:r w:rsidRPr="00B66EAA">
        <w:t xml:space="preserve">, the order will be sent to your </w:t>
      </w:r>
      <w:r w:rsidRPr="003573B6">
        <w:rPr>
          <w:b/>
        </w:rPr>
        <w:t>ORDERS SECTION</w:t>
      </w:r>
      <w:r w:rsidRPr="00B66EAA">
        <w:t>. The benefit of this is that you can review the final image with the border 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68"/>
      </w:tblGrid>
      <w:tr w:rsidR="00B27627" w:rsidTr="00753B13">
        <w:trPr>
          <w:jc w:val="center"/>
        </w:trPr>
        <w:tc>
          <w:tcPr>
            <w:tcW w:w="8568" w:type="dxa"/>
          </w:tcPr>
          <w:p w:rsidR="00B27627" w:rsidRPr="00002BED" w:rsidRDefault="00B27627" w:rsidP="00753B13">
            <w:pPr>
              <w:pStyle w:val="NormalHood"/>
              <w:rPr>
                <w:rStyle w:val="SubtleReference"/>
              </w:rPr>
            </w:pPr>
            <w:r w:rsidRPr="00002BED">
              <w:rPr>
                <w:rStyle w:val="SubtleReference"/>
                <w:noProof/>
              </w:rPr>
              <w:drawing>
                <wp:inline distT="0" distB="0" distL="0" distR="0">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31" cstate="print"/>
                          <a:stretch>
                            <a:fillRect/>
                          </a:stretch>
                        </pic:blipFill>
                        <pic:spPr>
                          <a:xfrm>
                            <a:off x="0" y="0"/>
                            <a:ext cx="4911553" cy="2935237"/>
                          </a:xfrm>
                          <a:prstGeom prst="rect">
                            <a:avLst/>
                          </a:prstGeom>
                          <a:ln>
                            <a:solidFill>
                              <a:schemeClr val="tx1"/>
                            </a:solidFill>
                          </a:ln>
                        </pic:spPr>
                      </pic:pic>
                    </a:graphicData>
                  </a:graphic>
                </wp:inline>
              </w:drawing>
            </w:r>
          </w:p>
        </w:tc>
      </w:tr>
      <w:tr w:rsidR="00B27627" w:rsidTr="00753B13">
        <w:trPr>
          <w:jc w:val="center"/>
        </w:trPr>
        <w:tc>
          <w:tcPr>
            <w:tcW w:w="8568" w:type="dxa"/>
          </w:tcPr>
          <w:p w:rsidR="00B27627" w:rsidRPr="003573B6" w:rsidRDefault="00B27627" w:rsidP="00753B13">
            <w:pPr>
              <w:pStyle w:val="EPEIntructions"/>
              <w:jc w:val="center"/>
              <w:rPr>
                <w:rStyle w:val="SubtleReference"/>
                <w:b/>
              </w:rPr>
            </w:pPr>
            <w:r w:rsidRPr="003573B6">
              <w:rPr>
                <w:rStyle w:val="SubtleReference"/>
                <w:b/>
              </w:rPr>
              <w:t xml:space="preserve">Figure </w:t>
            </w:r>
            <w:r>
              <w:rPr>
                <w:rStyle w:val="SubtleReference"/>
                <w:b/>
              </w:rPr>
              <w:t>6</w:t>
            </w:r>
            <w:r w:rsidRPr="003573B6">
              <w:rPr>
                <w:rStyle w:val="SubtleReference"/>
                <w:b/>
              </w:rPr>
              <w:t>: Screenshot  Batch Printing with borders</w:t>
            </w:r>
          </w:p>
        </w:tc>
      </w:tr>
    </w:tbl>
    <w:p w:rsidR="00B27627" w:rsidRDefault="00B27627" w:rsidP="00B27627">
      <w:pPr>
        <w:pStyle w:val="NormalHood"/>
      </w:pPr>
    </w:p>
    <w:p w:rsidR="00B27627" w:rsidRDefault="00B27627" w:rsidP="00B27627">
      <w:pPr>
        <w:pStyle w:val="EPESubtitle"/>
      </w:pPr>
      <w:r>
        <w:lastRenderedPageBreak/>
        <w:br/>
      </w:r>
    </w:p>
    <w:p w:rsidR="00B27627" w:rsidRDefault="00B27627" w:rsidP="004C578A">
      <w:pPr>
        <w:pStyle w:val="Heading1"/>
      </w:pPr>
      <w:r>
        <w:br w:type="page"/>
      </w:r>
      <w:bookmarkStart w:id="51" w:name="_Toc316658831"/>
      <w:r>
        <w:lastRenderedPageBreak/>
        <w:t>Posting to Facebook</w:t>
      </w:r>
      <w:bookmarkEnd w:id="51"/>
    </w:p>
    <w:p w:rsidR="00B27627" w:rsidRPr="007D5F62" w:rsidRDefault="00B27627" w:rsidP="00B27627">
      <w:pPr>
        <w:pStyle w:val="EPEIntructions"/>
        <w:rPr>
          <w:rFonts w:eastAsiaTheme="majorEastAsia"/>
        </w:rPr>
      </w:pPr>
      <w:r>
        <w:t>Posting to Facebook is easier than sending an email. Simply make sure that the “Facebook Only” box is checked. When you place your order, items being handled by the A0, A1, or A2 raster printers are posted to Facebook. If Facebook was not already authenticated by clicking the Facebook icon, the window will appear for the first posting (Figure 7).</w:t>
      </w:r>
      <w:r w:rsidRPr="007D5F62">
        <w:rPr>
          <w:rFonts w:eastAsiaTheme="majorEastAsia"/>
        </w:rPr>
        <w:t xml:space="preserve"> </w:t>
      </w:r>
      <w:r>
        <w:rPr>
          <w:rFonts w:eastAsiaTheme="majorEastAsia"/>
        </w:rPr>
        <w:t xml:space="preserve"> All subsequent postings are sent directly.</w:t>
      </w:r>
    </w:p>
    <w:p w:rsidR="00B27627" w:rsidRDefault="00B27627" w:rsidP="00B27627">
      <w:pPr>
        <w:pStyle w:val="EPEIntructions"/>
      </w:pPr>
    </w:p>
    <w:p w:rsidR="00B27627" w:rsidRDefault="00B27627" w:rsidP="00B27627">
      <w:pPr>
        <w:jc w:val="center"/>
        <w:rPr>
          <w:rFonts w:asciiTheme="majorHAnsi" w:eastAsiaTheme="majorEastAsia" w:hAnsiTheme="majorHAnsi" w:cstheme="majorBidi"/>
          <w:b/>
          <w:iCs/>
          <w:color w:val="DDDDDD" w:themeColor="accent1"/>
          <w:spacing w:val="15"/>
          <w:sz w:val="36"/>
          <w:u w:val="single"/>
        </w:rPr>
      </w:pPr>
      <w:r>
        <w:rPr>
          <w:rFonts w:asciiTheme="majorHAnsi" w:eastAsiaTheme="majorEastAsia" w:hAnsiTheme="majorHAnsi" w:cstheme="majorBidi"/>
          <w:b/>
          <w:iCs/>
          <w:noProof/>
          <w:color w:val="DDDDDD" w:themeColor="accent1"/>
          <w:spacing w:val="15"/>
          <w:sz w:val="36"/>
          <w:u w:val="single"/>
        </w:rPr>
        <w:drawing>
          <wp:inline distT="0" distB="0" distL="0" distR="0">
            <wp:extent cx="5701967" cy="3552825"/>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01967" cy="3552825"/>
                    </a:xfrm>
                    <a:prstGeom prst="rect">
                      <a:avLst/>
                    </a:prstGeom>
                    <a:noFill/>
                    <a:ln w="9525">
                      <a:noFill/>
                      <a:miter lim="800000"/>
                      <a:headEnd/>
                      <a:tailEnd/>
                    </a:ln>
                  </pic:spPr>
                </pic:pic>
              </a:graphicData>
            </a:graphic>
          </wp:inline>
        </w:drawing>
      </w:r>
    </w:p>
    <w:p w:rsidR="00B27627" w:rsidRDefault="00B27627" w:rsidP="00B27627">
      <w:pPr>
        <w:pStyle w:val="EPEIntructions"/>
        <w:jc w:val="center"/>
        <w:rPr>
          <w:rFonts w:eastAsiaTheme="majorEastAsia"/>
          <w:b/>
        </w:rPr>
      </w:pPr>
      <w:r w:rsidRPr="007D5F62">
        <w:rPr>
          <w:rFonts w:eastAsiaTheme="majorEastAsia"/>
          <w:b/>
        </w:rPr>
        <w:t>Figure 7: FACEBOOK authentication window</w:t>
      </w:r>
    </w:p>
    <w:p w:rsidR="00B27627" w:rsidRDefault="00B27627" w:rsidP="00B27627">
      <w:pPr>
        <w:pStyle w:val="EPEIntructions"/>
      </w:pPr>
    </w:p>
    <w:p w:rsidR="00B27627" w:rsidRPr="0026516C" w:rsidRDefault="00B27627" w:rsidP="00B27627">
      <w:pPr>
        <w:pStyle w:val="EPEIntructions"/>
      </w:pPr>
      <w:r>
        <w:t>If the “Facebook and Email” checkbox is checked, an email will go out in addition to the Facebook post. If the message document uses 4 stars to separate the message from the salutation (Figure 8) the 4 stars will be replaced by a direct link to the image on the Facebook (Figure 9)</w:t>
      </w:r>
    </w:p>
    <w:tbl>
      <w:tblPr>
        <w:tblStyle w:val="TableGrid"/>
        <w:tblW w:w="0" w:type="auto"/>
        <w:jc w:val="center"/>
        <w:tblInd w:w="1908" w:type="dxa"/>
        <w:tblLook w:val="04A0"/>
      </w:tblPr>
      <w:tblGrid>
        <w:gridCol w:w="6948"/>
      </w:tblGrid>
      <w:tr w:rsidR="00B27627" w:rsidTr="00753B13">
        <w:trPr>
          <w:jc w:val="center"/>
        </w:trPr>
        <w:tc>
          <w:tcPr>
            <w:tcW w:w="9108" w:type="dxa"/>
          </w:tcPr>
          <w:p w:rsidR="00B27627" w:rsidRPr="007D5F62" w:rsidRDefault="00B27627" w:rsidP="00753B13">
            <w:pPr>
              <w:pStyle w:val="EPEIntructions"/>
              <w:rPr>
                <w:rFonts w:eastAsiaTheme="majorEastAsia"/>
                <w:b/>
              </w:rPr>
            </w:pPr>
          </w:p>
          <w:p w:rsidR="00B27627" w:rsidRPr="00F44B55" w:rsidRDefault="00B27627" w:rsidP="00753B13">
            <w:pPr>
              <w:pStyle w:val="EPEIntructions"/>
              <w:rPr>
                <w:rFonts w:eastAsiaTheme="majorEastAsia"/>
                <w:b/>
                <w:sz w:val="20"/>
              </w:rPr>
            </w:pPr>
            <w:r w:rsidRPr="00F44B55">
              <w:rPr>
                <w:rFonts w:eastAsiaTheme="majorEastAsia"/>
                <w:b/>
                <w:sz w:val="20"/>
              </w:rPr>
              <w:t>Dear Customer,</w:t>
            </w:r>
          </w:p>
          <w:p w:rsidR="00B27627" w:rsidRPr="00F44B55" w:rsidRDefault="00B27627" w:rsidP="00753B13">
            <w:pPr>
              <w:pStyle w:val="EPEIntructions"/>
              <w:rPr>
                <w:rFonts w:eastAsiaTheme="majorEastAsia"/>
                <w:b/>
                <w:sz w:val="20"/>
              </w:rPr>
            </w:pPr>
          </w:p>
          <w:p w:rsidR="00B27627" w:rsidRPr="00F44B55" w:rsidRDefault="00B27627" w:rsidP="00753B13">
            <w:pPr>
              <w:pStyle w:val="EPEIntructions"/>
              <w:rPr>
                <w:rFonts w:eastAsiaTheme="majorEastAsia"/>
                <w:b/>
                <w:sz w:val="20"/>
              </w:rPr>
            </w:pPr>
            <w:r w:rsidRPr="00F44B55">
              <w:rPr>
                <w:rFonts w:eastAsiaTheme="majorEastAsia"/>
                <w:b/>
                <w:sz w:val="20"/>
              </w:rPr>
              <w:t>Here is the digital image that we promised from your recent event.</w:t>
            </w:r>
          </w:p>
          <w:p w:rsidR="00B27627" w:rsidRPr="00F44B55" w:rsidRDefault="00B27627" w:rsidP="00753B13">
            <w:pPr>
              <w:pStyle w:val="EPEIntructions"/>
              <w:rPr>
                <w:rFonts w:eastAsiaTheme="majorEastAsia"/>
                <w:b/>
                <w:sz w:val="20"/>
              </w:rPr>
            </w:pPr>
          </w:p>
          <w:p w:rsidR="00B27627" w:rsidRPr="00F44B55" w:rsidRDefault="00B27627" w:rsidP="00753B13">
            <w:pPr>
              <w:pStyle w:val="EPEIntructions"/>
              <w:rPr>
                <w:rFonts w:eastAsiaTheme="majorEastAsia"/>
                <w:b/>
                <w:sz w:val="20"/>
              </w:rPr>
            </w:pPr>
            <w:r w:rsidRPr="00F44B55">
              <w:rPr>
                <w:rFonts w:eastAsiaTheme="majorEastAsia"/>
                <w:b/>
                <w:sz w:val="20"/>
              </w:rPr>
              <w:t>We hope that you are pleased with your image and we appreciate your business!</w:t>
            </w:r>
          </w:p>
          <w:p w:rsidR="00B27627" w:rsidRPr="00F44B55" w:rsidRDefault="00B27627" w:rsidP="00753B13">
            <w:pPr>
              <w:pStyle w:val="EPEIntructions"/>
              <w:rPr>
                <w:rFonts w:eastAsiaTheme="majorEastAsia"/>
                <w:b/>
                <w:sz w:val="20"/>
              </w:rPr>
            </w:pPr>
          </w:p>
          <w:p w:rsidR="00B27627" w:rsidRPr="00F44B55" w:rsidRDefault="00B27627" w:rsidP="00753B13">
            <w:pPr>
              <w:pStyle w:val="EPEIntructions"/>
              <w:rPr>
                <w:rFonts w:eastAsiaTheme="majorEastAsia"/>
                <w:b/>
                <w:sz w:val="20"/>
              </w:rPr>
            </w:pPr>
            <w:r w:rsidRPr="00F44B55">
              <w:rPr>
                <w:rFonts w:eastAsiaTheme="majorEastAsia"/>
                <w:b/>
                <w:sz w:val="20"/>
              </w:rPr>
              <w:lastRenderedPageBreak/>
              <w:t>****</w:t>
            </w:r>
          </w:p>
          <w:p w:rsidR="00B27627" w:rsidRPr="00F44B55" w:rsidRDefault="00B27627" w:rsidP="00753B13">
            <w:pPr>
              <w:pStyle w:val="EPEIntructions"/>
              <w:rPr>
                <w:rFonts w:eastAsiaTheme="majorEastAsia"/>
                <w:b/>
                <w:sz w:val="20"/>
              </w:rPr>
            </w:pPr>
          </w:p>
          <w:p w:rsidR="00B27627" w:rsidRPr="00F44B55" w:rsidRDefault="00B27627" w:rsidP="00753B13">
            <w:pPr>
              <w:pStyle w:val="EPEIntructions"/>
              <w:rPr>
                <w:rFonts w:eastAsiaTheme="majorEastAsia"/>
                <w:b/>
                <w:sz w:val="20"/>
              </w:rPr>
            </w:pPr>
            <w:r w:rsidRPr="00F44B55">
              <w:rPr>
                <w:rFonts w:eastAsiaTheme="majorEastAsia"/>
                <w:b/>
                <w:sz w:val="20"/>
              </w:rPr>
              <w:t>Mr. Big</w:t>
            </w:r>
          </w:p>
          <w:p w:rsidR="00B27627" w:rsidRPr="00F44B55" w:rsidRDefault="00B27627" w:rsidP="00753B13">
            <w:pPr>
              <w:pStyle w:val="EPEIntructions"/>
              <w:rPr>
                <w:rFonts w:eastAsiaTheme="majorEastAsia"/>
                <w:b/>
                <w:sz w:val="20"/>
              </w:rPr>
            </w:pPr>
            <w:r w:rsidRPr="00F44B55">
              <w:rPr>
                <w:rFonts w:eastAsiaTheme="majorEastAsia"/>
                <w:b/>
                <w:sz w:val="20"/>
              </w:rPr>
              <w:t>Owner</w:t>
            </w:r>
          </w:p>
          <w:p w:rsidR="00B27627" w:rsidRPr="00F44B55" w:rsidRDefault="00B27627" w:rsidP="00753B13">
            <w:pPr>
              <w:pStyle w:val="EPEIntructions"/>
              <w:rPr>
                <w:rFonts w:eastAsiaTheme="majorEastAsia"/>
                <w:b/>
                <w:sz w:val="20"/>
              </w:rPr>
            </w:pPr>
            <w:r w:rsidRPr="00F44B55">
              <w:rPr>
                <w:rFonts w:eastAsiaTheme="majorEastAsia"/>
                <w:b/>
                <w:sz w:val="20"/>
              </w:rPr>
              <w:t>The Man Photography</w:t>
            </w:r>
          </w:p>
          <w:p w:rsidR="00B27627" w:rsidRDefault="00B27627" w:rsidP="00753B13">
            <w:pPr>
              <w:pStyle w:val="EPEIntructions"/>
              <w:jc w:val="left"/>
              <w:rPr>
                <w:rFonts w:eastAsiaTheme="majorEastAsia"/>
                <w:b/>
              </w:rPr>
            </w:pPr>
            <w:r w:rsidRPr="00F44B55">
              <w:rPr>
                <w:rFonts w:eastAsiaTheme="majorEastAsia"/>
                <w:b/>
                <w:sz w:val="20"/>
              </w:rPr>
              <w:t>301-437-1186</w:t>
            </w:r>
          </w:p>
        </w:tc>
      </w:tr>
    </w:tbl>
    <w:p w:rsidR="00B27627" w:rsidRDefault="00B73F4F" w:rsidP="00B27627">
      <w:pPr>
        <w:pStyle w:val="EPESubtitle"/>
      </w:pPr>
      <w:r>
        <w:rPr>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44" type="#_x0000_t67" style="position:absolute;left:0;text-align:left;margin-left:256.5pt;margin-top:15.2pt;width:39.7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" fillcolor="#b2b2b2 [3205]" strokecolor="black [3213]" strokeweight="3pt">
            <v:shadow on="t" color="#585858 [1605]" opacity=".5" offset="1pt"/>
            <v:textbox style="layout-flow:vertical-ideographic"/>
          </v:shape>
        </w:pict>
      </w:r>
    </w:p>
    <w:p w:rsidR="00B27627" w:rsidRPr="007D5F62" w:rsidRDefault="00B27627" w:rsidP="00B27627">
      <w:pPr>
        <w:pStyle w:val="EPEIntructions"/>
        <w:spacing w:after="0" w:line="240" w:lineRule="auto"/>
        <w:jc w:val="center"/>
        <w:rPr>
          <w:rFonts w:eastAsiaTheme="majorEastAsia"/>
          <w:b/>
        </w:rPr>
      </w:pPr>
    </w:p>
    <w:p w:rsidR="00B27627" w:rsidRDefault="00B27627" w:rsidP="00B27627">
      <w:pPr>
        <w:pStyle w:val="EPEIntructions"/>
        <w:jc w:val="center"/>
        <w:rPr>
          <w:rFonts w:eastAsiaTheme="majorEastAsia"/>
          <w:b/>
        </w:rPr>
      </w:pPr>
    </w:p>
    <w:tbl>
      <w:tblPr>
        <w:tblStyle w:val="TableGrid"/>
        <w:tblW w:w="0" w:type="auto"/>
        <w:jc w:val="center"/>
        <w:tblInd w:w="1908" w:type="dxa"/>
        <w:tblLook w:val="04A0"/>
      </w:tblPr>
      <w:tblGrid>
        <w:gridCol w:w="6948"/>
      </w:tblGrid>
      <w:tr w:rsidR="00B27627" w:rsidTr="00753B13">
        <w:trPr>
          <w:jc w:val="center"/>
        </w:trPr>
        <w:tc>
          <w:tcPr>
            <w:tcW w:w="9108" w:type="dxa"/>
          </w:tcPr>
          <w:p w:rsidR="00B27627" w:rsidRPr="007D5F62" w:rsidRDefault="00B27627" w:rsidP="00753B13">
            <w:pPr>
              <w:pStyle w:val="EPEIntructions"/>
              <w:rPr>
                <w:rFonts w:eastAsiaTheme="majorEastAsia"/>
                <w:b/>
              </w:rPr>
            </w:pPr>
          </w:p>
          <w:p w:rsidR="00B27627" w:rsidRPr="00F44B55" w:rsidRDefault="00B27627" w:rsidP="00753B13">
            <w:pPr>
              <w:pStyle w:val="EPEIntructions"/>
              <w:jc w:val="left"/>
              <w:rPr>
                <w:b/>
                <w:sz w:val="20"/>
              </w:rPr>
            </w:pPr>
            <w:r w:rsidRPr="00F44B55">
              <w:rPr>
                <w:b/>
                <w:sz w:val="20"/>
              </w:rPr>
              <w:t>Dear Customer,</w:t>
            </w:r>
          </w:p>
          <w:p w:rsidR="00B27627" w:rsidRPr="00F44B55" w:rsidRDefault="00B27627" w:rsidP="00753B13">
            <w:pPr>
              <w:pStyle w:val="EPEIntructions"/>
              <w:jc w:val="left"/>
              <w:rPr>
                <w:b/>
                <w:sz w:val="20"/>
              </w:rPr>
            </w:pPr>
          </w:p>
          <w:p w:rsidR="00B27627" w:rsidRPr="00F44B55" w:rsidRDefault="00B27627" w:rsidP="00753B13">
            <w:pPr>
              <w:pStyle w:val="EPEIntructions"/>
              <w:jc w:val="left"/>
              <w:rPr>
                <w:b/>
                <w:sz w:val="20"/>
              </w:rPr>
            </w:pPr>
            <w:r w:rsidRPr="00F44B55">
              <w:rPr>
                <w:b/>
                <w:sz w:val="20"/>
              </w:rPr>
              <w:t>Here is the digital image that we promised from your recent event.</w:t>
            </w:r>
          </w:p>
          <w:p w:rsidR="00B27627" w:rsidRPr="00F44B55" w:rsidRDefault="00B27627" w:rsidP="00753B13">
            <w:pPr>
              <w:pStyle w:val="EPEIntructions"/>
              <w:jc w:val="left"/>
              <w:rPr>
                <w:b/>
                <w:sz w:val="20"/>
              </w:rPr>
            </w:pPr>
          </w:p>
          <w:p w:rsidR="00B27627" w:rsidRPr="00F44B55" w:rsidRDefault="00B27627" w:rsidP="00753B13">
            <w:pPr>
              <w:pStyle w:val="EPEIntructions"/>
              <w:jc w:val="left"/>
              <w:rPr>
                <w:b/>
                <w:sz w:val="20"/>
              </w:rPr>
            </w:pPr>
            <w:r w:rsidRPr="00F44B55">
              <w:rPr>
                <w:b/>
                <w:sz w:val="20"/>
              </w:rPr>
              <w:t>We hope that you are pleased with your image and we appreciate your business!</w:t>
            </w:r>
          </w:p>
          <w:p w:rsidR="00B27627" w:rsidRPr="00F44B55" w:rsidRDefault="00B27627" w:rsidP="00753B13">
            <w:pPr>
              <w:pStyle w:val="EPEIntructions"/>
              <w:jc w:val="left"/>
              <w:rPr>
                <w:b/>
                <w:sz w:val="20"/>
              </w:rPr>
            </w:pPr>
          </w:p>
          <w:p w:rsidR="00B27627" w:rsidRPr="00F44B55" w:rsidRDefault="00B27627" w:rsidP="00753B13">
            <w:pPr>
              <w:pStyle w:val="EPEIntructions"/>
              <w:jc w:val="left"/>
              <w:rPr>
                <w:b/>
                <w:sz w:val="20"/>
              </w:rPr>
            </w:pPr>
            <w:r w:rsidRPr="00F44B55">
              <w:rPr>
                <w:rStyle w:val="apple-style-span"/>
                <w:sz w:val="20"/>
                <w:szCs w:val="18"/>
                <w:shd w:val="clear" w:color="auto" w:fill="FFFFFF"/>
              </w:rPr>
              <w:t>Your image has also been uploaded to Facebook:</w:t>
            </w:r>
            <w:r w:rsidRPr="00F44B55">
              <w:rPr>
                <w:rStyle w:val="apple-converted-space"/>
                <w:b/>
                <w:sz w:val="20"/>
                <w:szCs w:val="18"/>
                <w:shd w:val="clear" w:color="auto" w:fill="FFFFFF"/>
              </w:rPr>
              <w:t> </w:t>
            </w:r>
            <w:r w:rsidRPr="00F44B55">
              <w:rPr>
                <w:b/>
                <w:sz w:val="20"/>
                <w:szCs w:val="18"/>
                <w:shd w:val="clear" w:color="auto" w:fill="FFFFFF"/>
              </w:rPr>
              <w:br/>
            </w:r>
            <w:hyperlink r:id="rId33" w:history="1">
              <w:r w:rsidRPr="00F44B55">
                <w:rPr>
                  <w:rStyle w:val="Hyperlink"/>
                  <w:b/>
                  <w:sz w:val="20"/>
                  <w:szCs w:val="18"/>
                  <w:shd w:val="clear" w:color="auto" w:fill="FFFFFF"/>
                </w:rPr>
                <w:t>http://www.facebook.com/media/set/\?set=a.10150192528181035.10150192528181035.601201044</w:t>
              </w:r>
            </w:hyperlink>
          </w:p>
          <w:p w:rsidR="00B27627" w:rsidRPr="00F44B55" w:rsidRDefault="00B27627" w:rsidP="00753B13">
            <w:pPr>
              <w:pStyle w:val="EPEIntructions"/>
              <w:jc w:val="left"/>
              <w:rPr>
                <w:b/>
                <w:sz w:val="20"/>
              </w:rPr>
            </w:pPr>
          </w:p>
          <w:p w:rsidR="00B27627" w:rsidRPr="00F44B55" w:rsidRDefault="00B27627" w:rsidP="00753B13">
            <w:pPr>
              <w:pStyle w:val="EPEIntructions"/>
              <w:jc w:val="left"/>
              <w:rPr>
                <w:b/>
                <w:sz w:val="20"/>
              </w:rPr>
            </w:pPr>
            <w:r w:rsidRPr="00F44B55">
              <w:rPr>
                <w:b/>
                <w:sz w:val="20"/>
              </w:rPr>
              <w:t>Mr. Big</w:t>
            </w:r>
          </w:p>
          <w:p w:rsidR="00B27627" w:rsidRPr="00F44B55" w:rsidRDefault="00B27627" w:rsidP="00753B13">
            <w:pPr>
              <w:pStyle w:val="EPEIntructions"/>
              <w:jc w:val="left"/>
              <w:rPr>
                <w:b/>
                <w:sz w:val="20"/>
              </w:rPr>
            </w:pPr>
            <w:r w:rsidRPr="00F44B55">
              <w:rPr>
                <w:b/>
                <w:sz w:val="20"/>
              </w:rPr>
              <w:t>Owner</w:t>
            </w:r>
          </w:p>
          <w:p w:rsidR="00B27627" w:rsidRPr="00F44B55" w:rsidRDefault="00B27627" w:rsidP="00753B13">
            <w:pPr>
              <w:pStyle w:val="EPEIntructions"/>
              <w:jc w:val="left"/>
              <w:rPr>
                <w:b/>
                <w:sz w:val="20"/>
              </w:rPr>
            </w:pPr>
            <w:r w:rsidRPr="00F44B55">
              <w:rPr>
                <w:b/>
                <w:sz w:val="20"/>
              </w:rPr>
              <w:t>The Man Photography</w:t>
            </w:r>
          </w:p>
          <w:p w:rsidR="00B27627" w:rsidRDefault="00B27627" w:rsidP="00753B13">
            <w:pPr>
              <w:pStyle w:val="EPEIntructions"/>
              <w:jc w:val="left"/>
              <w:rPr>
                <w:rFonts w:eastAsiaTheme="majorEastAsia"/>
              </w:rPr>
            </w:pPr>
            <w:r w:rsidRPr="00F44B55">
              <w:rPr>
                <w:b/>
                <w:sz w:val="20"/>
              </w:rPr>
              <w:t>301-437-1186</w:t>
            </w:r>
          </w:p>
        </w:tc>
      </w:tr>
    </w:tbl>
    <w:p w:rsidR="00B27627" w:rsidRDefault="00B27627" w:rsidP="00B27627">
      <w:pPr>
        <w:pStyle w:val="EPESubtitle"/>
      </w:pPr>
    </w:p>
    <w:p w:rsidR="00B27627" w:rsidRDefault="00B27627" w:rsidP="00B27627">
      <w:pPr>
        <w:rPr>
          <w:rFonts w:asciiTheme="majorHAnsi" w:eastAsiaTheme="majorEastAsia" w:hAnsiTheme="majorHAnsi" w:cstheme="majorBidi"/>
          <w:b/>
          <w:iCs/>
          <w:color w:val="DDDDDD" w:themeColor="accent1"/>
          <w:spacing w:val="15"/>
          <w:sz w:val="36"/>
          <w:u w:val="single"/>
        </w:rPr>
      </w:pPr>
      <w:r>
        <w:br w:type="page"/>
      </w:r>
    </w:p>
    <w:p w:rsidR="00B27627" w:rsidRDefault="00B27627" w:rsidP="00B27627">
      <w:pPr>
        <w:pStyle w:val="EPESubtitle"/>
      </w:pPr>
    </w:p>
    <w:p w:rsidR="00B27627" w:rsidRDefault="00B27627" w:rsidP="004C578A">
      <w:pPr>
        <w:pStyle w:val="Heading1"/>
      </w:pPr>
      <w:bookmarkStart w:id="52" w:name="_Toc316658832"/>
      <w:r>
        <w:t>FAQ</w:t>
      </w:r>
      <w:bookmarkEnd w:id="52"/>
    </w:p>
    <w:p w:rsidR="00B27627" w:rsidRDefault="00B27627" w:rsidP="004C578A">
      <w:pPr>
        <w:pStyle w:val="Heading2"/>
      </w:pPr>
      <w:bookmarkStart w:id="53" w:name="_Toc316658833"/>
      <w:r>
        <w:t>Known issues:</w:t>
      </w:r>
      <w:bookmarkEnd w:id="53"/>
    </w:p>
    <w:p w:rsidR="00B27627" w:rsidRPr="0041399D" w:rsidRDefault="00B27627" w:rsidP="00B27627">
      <w:pPr>
        <w:pStyle w:val="NormalHood"/>
      </w:pPr>
      <w:r>
        <w:t>Here are a few known issues that may need to be addressed to ensure the program operates properly.</w:t>
      </w:r>
    </w:p>
    <w:p w:rsidR="00B27627" w:rsidRDefault="00B27627" w:rsidP="00753B13">
      <w:pPr>
        <w:pStyle w:val="Heading3"/>
      </w:pPr>
      <w:bookmarkStart w:id="54" w:name="_Toc316658834"/>
      <w:r>
        <w:t>Anti-Virus software:</w:t>
      </w:r>
      <w:bookmarkEnd w:id="54"/>
    </w:p>
    <w:p w:rsidR="00B27627" w:rsidRDefault="00B27627" w:rsidP="00B27627">
      <w:pPr>
        <w:pStyle w:val="EPEIntructions"/>
      </w:pPr>
      <w:r w:rsidRPr="001F3F26">
        <w:t xml:space="preserve">If you have </w:t>
      </w:r>
      <w:r>
        <w:t>anti-</w:t>
      </w:r>
      <w:r w:rsidRPr="001F3F26">
        <w:t>virus software</w:t>
      </w:r>
      <w:r>
        <w:t xml:space="preserve"> running,</w:t>
      </w:r>
      <w:r w:rsidRPr="001F3F26">
        <w:t xml:space="preserve"> it is possible that it</w:t>
      </w:r>
      <w:r>
        <w:t xml:space="preserve"> is setup to allow only the popular email programs like Outlook, Eudora, etc. to send out emails and </w:t>
      </w:r>
      <w:r w:rsidRPr="001F3F26">
        <w:t>may</w:t>
      </w:r>
      <w:r>
        <w:t xml:space="preserve"> prevent</w:t>
      </w:r>
      <w:r w:rsidRPr="001F3F26">
        <w:t xml:space="preserve"> </w:t>
      </w:r>
      <w:r>
        <w:t xml:space="preserve">this program from sending </w:t>
      </w:r>
      <w:r w:rsidRPr="001F3F26">
        <w:t xml:space="preserve">emails. The remedy is to </w:t>
      </w:r>
      <w:r>
        <w:t>add</w:t>
      </w:r>
      <w:r w:rsidRPr="001F3F26">
        <w:t xml:space="preserve"> this program in your </w:t>
      </w:r>
      <w:r>
        <w:t>anti-virus software’s safe list.</w:t>
      </w:r>
    </w:p>
    <w:p w:rsidR="00B27627" w:rsidRDefault="00B27627" w:rsidP="00B27627">
      <w:pPr>
        <w:pStyle w:val="EPEIntructions"/>
      </w:pPr>
      <w:r>
        <w:t>Also, your virus protection software may scan all outgoing files. This adversely affects how fast emails are sent out. Most Anti-Virus programs allow this feature to be disabled.</w:t>
      </w:r>
    </w:p>
    <w:p w:rsidR="00B27627" w:rsidRDefault="00B27627" w:rsidP="00753B13">
      <w:pPr>
        <w:pStyle w:val="Heading3"/>
      </w:pPr>
      <w:bookmarkStart w:id="55" w:name="_Toc316658835"/>
      <w:r>
        <w:t>ISP limit outgoing emails</w:t>
      </w:r>
      <w:bookmarkEnd w:id="55"/>
    </w:p>
    <w:p w:rsidR="00B27627" w:rsidRDefault="00B27627" w:rsidP="00B27627">
      <w:pPr>
        <w:pStyle w:val="EPEIntructions"/>
      </w:pPr>
      <w:r>
        <w:t>Most ISPs place a limit on the number of emails that can be sent out in a given period of time. You will want to check with your ISP, however typical numbers are in the range of 250 to 500 emails per day, per email account.</w:t>
      </w:r>
    </w:p>
    <w:p w:rsidR="00B27627" w:rsidRDefault="00B27627" w:rsidP="00753B13">
      <w:pPr>
        <w:pStyle w:val="Heading3"/>
      </w:pPr>
      <w:bookmarkStart w:id="56" w:name="_Toc316658836"/>
      <w:r>
        <w:t>All images are assumed to be jpegs and have a .jpg extension.</w:t>
      </w:r>
      <w:bookmarkEnd w:id="56"/>
    </w:p>
    <w:p w:rsidR="00B27627" w:rsidRDefault="00B27627" w:rsidP="00B27627">
      <w:pPr>
        <w:pStyle w:val="EPEIntructions"/>
      </w:pPr>
      <w:r>
        <w:t xml:space="preserve">Images files that do not contain the “.jpg” file extension are ignored by the </w:t>
      </w:r>
      <w:r w:rsidRPr="000C2874">
        <w:rPr>
          <w:b/>
        </w:rPr>
        <w:t>Event Photo Emailer</w:t>
      </w:r>
      <w:r>
        <w:t xml:space="preserve"> engine. The program is not case sensitive so .jpg, .JPG, .Jpg will all be recognized. If other file types are needed, please feel free to contact me.</w:t>
      </w:r>
    </w:p>
    <w:p w:rsidR="00B27627" w:rsidRDefault="00B27627" w:rsidP="00753B13">
      <w:pPr>
        <w:pStyle w:val="Heading3"/>
      </w:pPr>
      <w:bookmarkStart w:id="57" w:name="_Toc316658837"/>
      <w:r>
        <w:t>The workflow assumes you are not using the A0, A1, and A2 raster printers.</w:t>
      </w:r>
      <w:bookmarkEnd w:id="57"/>
    </w:p>
    <w:p w:rsidR="00B27627" w:rsidRDefault="00B27627" w:rsidP="00B27627">
      <w:pPr>
        <w:pStyle w:val="EPEIntructions"/>
      </w:pPr>
      <w:r>
        <w:t xml:space="preserve">This workflow re-assigns the use of the </w:t>
      </w:r>
      <w:r w:rsidRPr="000C2874">
        <w:rPr>
          <w:b/>
        </w:rPr>
        <w:t>A0</w:t>
      </w:r>
      <w:r>
        <w:rPr>
          <w:b/>
        </w:rPr>
        <w:t>, A1, and A2</w:t>
      </w:r>
      <w:r>
        <w:t xml:space="preserve"> raster printers.</w:t>
      </w:r>
    </w:p>
    <w:p w:rsidR="00B27627" w:rsidRDefault="00B27627" w:rsidP="00753B13">
      <w:pPr>
        <w:pStyle w:val="Heading3"/>
      </w:pPr>
      <w:bookmarkStart w:id="58" w:name="_Toc316658838"/>
      <w:r>
        <w:t>Microsoft Excel .</w:t>
      </w:r>
      <w:proofErr w:type="spellStart"/>
      <w:r>
        <w:t>csv</w:t>
      </w:r>
      <w:proofErr w:type="spellEnd"/>
      <w:r>
        <w:t xml:space="preserve"> file must be closed</w:t>
      </w:r>
      <w:bookmarkEnd w:id="58"/>
    </w:p>
    <w:p w:rsidR="00B27627" w:rsidRDefault="00B27627" w:rsidP="00B27627">
      <w:pPr>
        <w:pStyle w:val="EPEIntructions"/>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Pr>
          <w:b/>
        </w:rPr>
        <w:t>E</w:t>
      </w:r>
      <w:r w:rsidRPr="005202A4">
        <w:rPr>
          <w:b/>
        </w:rPr>
        <w:t>mailer</w:t>
      </w:r>
      <w:r>
        <w:t xml:space="preserve"> engine is running. Excel locks the file and the </w:t>
      </w:r>
      <w:r w:rsidRPr="005202A4">
        <w:rPr>
          <w:b/>
        </w:rPr>
        <w:t xml:space="preserve">Event Photo </w:t>
      </w:r>
      <w:r>
        <w:rPr>
          <w:b/>
        </w:rPr>
        <w:t>Em</w:t>
      </w:r>
      <w:r w:rsidRPr="005202A4">
        <w:rPr>
          <w:b/>
        </w:rPr>
        <w:t xml:space="preserve">ailer </w:t>
      </w:r>
      <w:r>
        <w:t xml:space="preserve">engine will not be able to access it. If you need the </w:t>
      </w:r>
      <w:r>
        <w:lastRenderedPageBreak/>
        <w:t xml:space="preserve">directory file open at the same time, you can open it in a text editor like </w:t>
      </w:r>
      <w:r w:rsidRPr="00FD2C76">
        <w:rPr>
          <w:b/>
        </w:rPr>
        <w:t>Windows NOTEPAD</w:t>
      </w:r>
      <w:r>
        <w:t>.</w:t>
      </w:r>
    </w:p>
    <w:p w:rsidR="00B27627" w:rsidRDefault="00B27627" w:rsidP="00753B13">
      <w:pPr>
        <w:pStyle w:val="Heading3"/>
      </w:pPr>
      <w:bookmarkStart w:id="59" w:name="_Toc316658839"/>
      <w:r w:rsidRPr="003A6AD4">
        <w:t xml:space="preserve">Windows User Account Control </w:t>
      </w:r>
      <w:r>
        <w:t>(</w:t>
      </w:r>
      <w:r w:rsidRPr="003A6AD4">
        <w:t>UA</w:t>
      </w:r>
      <w:r>
        <w:t>C)</w:t>
      </w:r>
      <w:bookmarkEnd w:id="59"/>
    </w:p>
    <w:p w:rsidR="00B27627" w:rsidRDefault="00B27627" w:rsidP="00B27627">
      <w:pPr>
        <w:pStyle w:val="EPEIntructions"/>
      </w:pPr>
      <w:r>
        <w:t xml:space="preserve">On Windows Vista and Windows 7 machines, when you run </w:t>
      </w:r>
      <w:r w:rsidRPr="00925BEA">
        <w:rPr>
          <w:b/>
        </w:rPr>
        <w:t>EventPhotoEmailer.exe</w:t>
      </w:r>
      <w:r>
        <w:t xml:space="preserve">, you may be prompted with the UAC control dialog box. If so, simply click yes.   </w:t>
      </w:r>
    </w:p>
    <w:p w:rsidR="00B27627" w:rsidRPr="004C578A" w:rsidRDefault="00B27627" w:rsidP="004C578A">
      <w:pPr>
        <w:pStyle w:val="Heading1"/>
      </w:pPr>
      <w:bookmarkStart w:id="60" w:name="_Toc316658840"/>
      <w:r w:rsidRPr="004C578A">
        <w:t>Closing statements</w:t>
      </w:r>
      <w:bookmarkEnd w:id="60"/>
    </w:p>
    <w:p w:rsidR="00B27627" w:rsidRDefault="00B27627" w:rsidP="00B27627">
      <w:pPr>
        <w:pStyle w:val="EPEIntructions"/>
      </w:pPr>
      <w:r>
        <w:t xml:space="preserve">This program should provide you with a powerful tool to directly market to your customers and hopefully put a spark in those online and well as on-site sales. Although the impetus to creating this program was for the on-site, multiple portrait scenario, undoubtedly, the talented group of individual for which this program is targeted will come up with some amazing new applications. I would love to hear them! If you have any questions, concerns, suggestions, or would just like to provide feedback, please use the following email address: </w:t>
      </w:r>
      <w:hyperlink r:id="rId34" w:history="1">
        <w:r w:rsidRPr="005E72ED">
          <w:rPr>
            <w:rStyle w:val="Hyperlink"/>
          </w:rPr>
          <w:t>info@hoodandson.com</w:t>
        </w:r>
      </w:hyperlink>
      <w:r>
        <w:t xml:space="preserve">  or call me directly at: 301-437-1186</w:t>
      </w:r>
    </w:p>
    <w:p w:rsidR="00B27627" w:rsidRDefault="00B27627" w:rsidP="00B27627">
      <w:pPr>
        <w:pStyle w:val="NormalHood"/>
      </w:pPr>
    </w:p>
    <w:p w:rsidR="00B27627" w:rsidRDefault="00B27627" w:rsidP="00B27627">
      <w:pPr>
        <w:pStyle w:val="EPEIntructions"/>
      </w:pPr>
      <w:r>
        <w:t>New features will continue to be added based on the feedback obtained.</w:t>
      </w:r>
    </w:p>
    <w:p w:rsidR="00B27627" w:rsidRDefault="00B27627" w:rsidP="00B27627">
      <w:pPr>
        <w:pStyle w:val="EPEIntructions"/>
      </w:pPr>
    </w:p>
    <w:p w:rsidR="00B27627" w:rsidRDefault="00B27627" w:rsidP="00B27627">
      <w:pPr>
        <w:pStyle w:val="EPEIntructions"/>
      </w:pPr>
      <w:r>
        <w:t>Thank you,</w:t>
      </w:r>
    </w:p>
    <w:p w:rsidR="00B27627" w:rsidRPr="002536C8" w:rsidRDefault="00B27627" w:rsidP="00B27627">
      <w:pPr>
        <w:pStyle w:val="EPEIntructions"/>
      </w:pPr>
      <w:r>
        <w:t>Adrian Hood, Event Photo Emailer Developer ©2011</w:t>
      </w:r>
      <w:r w:rsidR="004C578A">
        <w:t>,2012</w:t>
      </w:r>
    </w:p>
    <w:p w:rsidR="0040635E" w:rsidRDefault="0040635E" w:rsidP="004C5739">
      <w:pPr>
        <w:pStyle w:val="Heading2"/>
        <w:rPr>
          <w:rFonts w:ascii="Arial Unicode MS" w:eastAsia="Arial Unicode MS" w:hAnsi="Arial Unicode MS" w:cs="Arial Unicode MS"/>
        </w:rPr>
      </w:pPr>
    </w:p>
    <w:p w:rsidR="003738E6" w:rsidRDefault="003738E6">
      <w:pPr>
        <w:spacing w:after="200" w:line="276" w:lineRule="auto"/>
        <w:rPr>
          <w:rFonts w:ascii="Arial Unicode MS" w:eastAsia="Arial Unicode MS" w:hAnsi="Arial Unicode MS" w:cs="Arial Unicode MS"/>
          <w:b/>
          <w:bCs/>
          <w:sz w:val="36"/>
          <w:szCs w:val="36"/>
        </w:rPr>
      </w:pPr>
      <w:r>
        <w:rPr>
          <w:rFonts w:ascii="Arial Unicode MS" w:eastAsia="Arial Unicode MS" w:hAnsi="Arial Unicode MS" w:cs="Arial Unicode MS"/>
        </w:rPr>
        <w:br w:type="page"/>
      </w:r>
    </w:p>
    <w:p w:rsidR="00753B13" w:rsidRDefault="003738E6" w:rsidP="003738E6">
      <w:pPr>
        <w:pStyle w:val="Heading1"/>
        <w:rPr>
          <w:rFonts w:eastAsia="Arial Unicode MS"/>
        </w:rPr>
      </w:pPr>
      <w:r>
        <w:rPr>
          <w:rFonts w:eastAsia="Arial Unicode MS"/>
        </w:rPr>
        <w:lastRenderedPageBreak/>
        <w:t>Appendix</w:t>
      </w:r>
    </w:p>
    <w:p w:rsidR="003738E6" w:rsidRDefault="003738E6" w:rsidP="003738E6">
      <w:pPr>
        <w:rPr>
          <w:rFonts w:eastAsia="Arial Unicode MS"/>
        </w:rPr>
      </w:pPr>
      <w:r>
        <w:rPr>
          <w:rFonts w:eastAsia="Arial Unicode MS"/>
        </w:rPr>
        <w:t>Setup for make thin"</w:t>
      </w:r>
    </w:p>
    <w:p w:rsidR="003738E6" w:rsidRDefault="003738E6" w:rsidP="003738E6">
      <w:pPr>
        <w:rPr>
          <w:rFonts w:eastAsia="Arial Unicode MS"/>
        </w:rPr>
      </w:pPr>
      <w:r>
        <w:rPr>
          <w:rFonts w:eastAsia="Arial Unicode MS"/>
        </w:rPr>
        <w:t>B3-3%</w:t>
      </w:r>
    </w:p>
    <w:p w:rsidR="003738E6" w:rsidRDefault="003738E6" w:rsidP="003738E6">
      <w:pPr>
        <w:rPr>
          <w:rFonts w:eastAsia="Arial Unicode MS"/>
        </w:rPr>
      </w:pPr>
      <w:r>
        <w:rPr>
          <w:rFonts w:eastAsia="Arial Unicode MS"/>
        </w:rPr>
        <w:t>B5-5%</w:t>
      </w:r>
    </w:p>
    <w:p w:rsidR="003738E6" w:rsidRDefault="003738E6" w:rsidP="003738E6">
      <w:pPr>
        <w:rPr>
          <w:rFonts w:eastAsia="Arial Unicode MS"/>
        </w:rPr>
      </w:pPr>
      <w:r>
        <w:rPr>
          <w:rFonts w:eastAsia="Arial Unicode MS"/>
        </w:rPr>
        <w:t>B6-6%</w:t>
      </w:r>
    </w:p>
    <w:tbl>
      <w:tblPr>
        <w:tblStyle w:val="TableGrid"/>
        <w:tblW w:w="0" w:type="auto"/>
        <w:tblLook w:val="04A0"/>
      </w:tblPr>
      <w:tblGrid>
        <w:gridCol w:w="8856"/>
      </w:tblGrid>
      <w:tr w:rsidR="003738E6" w:rsidTr="003738E6">
        <w:tc>
          <w:tcPr>
            <w:tcW w:w="8856" w:type="dxa"/>
          </w:tcPr>
          <w:p w:rsidR="003738E6" w:rsidRPr="003738E6" w:rsidRDefault="003738E6" w:rsidP="003738E6">
            <w:pPr>
              <w:rPr>
                <w:rFonts w:eastAsia="Arial Unicode MS"/>
                <w:sz w:val="16"/>
                <w:szCs w:val="16"/>
              </w:rPr>
            </w:pPr>
            <w:r w:rsidRPr="003738E6">
              <w:rPr>
                <w:rFonts w:eastAsia="Arial Unicode MS"/>
                <w:sz w:val="16"/>
                <w:szCs w:val="16"/>
              </w:rPr>
              <w:t>Windows Registry Editor Version 5.00</w:t>
            </w: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r w:rsidRPr="003738E6">
              <w:rPr>
                <w:rFonts w:eastAsia="Arial Unicode MS"/>
                <w:sz w:val="16"/>
                <w:szCs w:val="16"/>
              </w:rPr>
              <w:t>[HKEY_CURRENT_USER\Software\Express Digital\</w:t>
            </w:r>
            <w:proofErr w:type="spellStart"/>
            <w:r w:rsidRPr="003738E6">
              <w:rPr>
                <w:rFonts w:eastAsia="Arial Unicode MS"/>
                <w:sz w:val="16"/>
                <w:szCs w:val="16"/>
              </w:rPr>
              <w:t>EventLib</w:t>
            </w:r>
            <w:proofErr w:type="spellEnd"/>
            <w:r w:rsidRPr="003738E6">
              <w:rPr>
                <w:rFonts w:eastAsia="Arial Unicode MS"/>
                <w:sz w:val="16"/>
                <w:szCs w:val="16"/>
              </w:rPr>
              <w:t>\8.0\Printers\</w:t>
            </w:r>
            <w:proofErr w:type="spellStart"/>
            <w:r w:rsidRPr="003738E6">
              <w:rPr>
                <w:rFonts w:eastAsia="Arial Unicode MS"/>
                <w:sz w:val="16"/>
                <w:szCs w:val="16"/>
              </w:rPr>
              <w:t>PrinterList</w:t>
            </w:r>
            <w:proofErr w:type="spellEnd"/>
            <w:r w:rsidRPr="003738E6">
              <w:rPr>
                <w:rFonts w:eastAsia="Arial Unicode MS"/>
                <w:sz w:val="16"/>
                <w:szCs w:val="16"/>
              </w:rPr>
              <w:t>\Raster Image Printer B3]</w:t>
            </w:r>
          </w:p>
          <w:p w:rsidR="003738E6" w:rsidRPr="003738E6" w:rsidRDefault="003738E6" w:rsidP="003738E6">
            <w:pPr>
              <w:rPr>
                <w:rFonts w:eastAsia="Arial Unicode MS"/>
                <w:sz w:val="16"/>
                <w:szCs w:val="16"/>
              </w:rPr>
            </w:pPr>
            <w:r w:rsidRPr="003738E6">
              <w:rPr>
                <w:rFonts w:eastAsia="Arial Unicode MS"/>
                <w:sz w:val="16"/>
                <w:szCs w:val="16"/>
              </w:rPr>
              <w:t>"Name"="3 Percent"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RegSection</w:t>
            </w:r>
            <w:proofErr w:type="spellEnd"/>
            <w:r w:rsidRPr="003738E6">
              <w:rPr>
                <w:rFonts w:eastAsia="Arial Unicode MS"/>
                <w:sz w:val="16"/>
                <w:szCs w:val="16"/>
              </w:rPr>
              <w:t>"="Printers\\</w:t>
            </w:r>
            <w:proofErr w:type="spellStart"/>
            <w:r w:rsidRPr="003738E6">
              <w:rPr>
                <w:rFonts w:eastAsia="Arial Unicode MS"/>
                <w:sz w:val="16"/>
                <w:szCs w:val="16"/>
              </w:rPr>
              <w:t>RasterImage</w:t>
            </w:r>
            <w:proofErr w:type="spellEnd"/>
            <w:r w:rsidRPr="003738E6">
              <w:rPr>
                <w:rFonts w:eastAsia="Arial Unicode MS"/>
                <w:sz w:val="16"/>
                <w:szCs w:val="16"/>
              </w:rPr>
              <w:t>\\197"</w:t>
            </w:r>
          </w:p>
          <w:p w:rsidR="003738E6" w:rsidRPr="003738E6" w:rsidRDefault="003738E6" w:rsidP="003738E6">
            <w:pPr>
              <w:rPr>
                <w:rFonts w:eastAsia="Arial Unicode MS"/>
                <w:sz w:val="16"/>
                <w:szCs w:val="16"/>
              </w:rPr>
            </w:pPr>
            <w:r w:rsidRPr="003738E6">
              <w:rPr>
                <w:rFonts w:eastAsia="Arial Unicode MS"/>
                <w:sz w:val="16"/>
                <w:szCs w:val="16"/>
              </w:rPr>
              <w:t>"Size"="B3"</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EPrinter</w:t>
            </w:r>
            <w:proofErr w:type="spellEnd"/>
            <w:r w:rsidRPr="003738E6">
              <w:rPr>
                <w:rFonts w:eastAsia="Arial Unicode MS"/>
                <w:sz w:val="16"/>
                <w:szCs w:val="16"/>
              </w:rPr>
              <w:t>"=dword:0007c000</w:t>
            </w:r>
          </w:p>
          <w:p w:rsidR="003738E6" w:rsidRPr="003738E6" w:rsidRDefault="003738E6" w:rsidP="003738E6">
            <w:pPr>
              <w:rPr>
                <w:rFonts w:eastAsia="Arial Unicode MS"/>
                <w:sz w:val="16"/>
                <w:szCs w:val="16"/>
              </w:rPr>
            </w:pPr>
            <w:r w:rsidRPr="003738E6">
              <w:rPr>
                <w:rFonts w:eastAsia="Arial Unicode MS"/>
                <w:sz w:val="16"/>
                <w:szCs w:val="16"/>
              </w:rPr>
              <w:t>"Printer Type"=dword:05010100</w:t>
            </w:r>
          </w:p>
          <w:p w:rsidR="003738E6" w:rsidRPr="003738E6" w:rsidRDefault="003738E6" w:rsidP="003738E6">
            <w:pPr>
              <w:rPr>
                <w:rFonts w:eastAsia="Arial Unicode MS"/>
                <w:sz w:val="16"/>
                <w:szCs w:val="16"/>
              </w:rPr>
            </w:pPr>
            <w:r w:rsidRPr="003738E6">
              <w:rPr>
                <w:rFonts w:eastAsia="Arial Unicode MS"/>
                <w:sz w:val="16"/>
                <w:szCs w:val="16"/>
              </w:rPr>
              <w:t>"Icon"=dword:00200000</w:t>
            </w:r>
          </w:p>
          <w:p w:rsidR="003738E6" w:rsidRPr="003738E6" w:rsidRDefault="003738E6" w:rsidP="003738E6">
            <w:pPr>
              <w:rPr>
                <w:rFonts w:eastAsia="Arial Unicode MS"/>
                <w:sz w:val="16"/>
                <w:szCs w:val="16"/>
              </w:rPr>
            </w:pPr>
            <w:r w:rsidRPr="003738E6">
              <w:rPr>
                <w:rFonts w:eastAsia="Arial Unicode MS"/>
                <w:sz w:val="16"/>
                <w:szCs w:val="16"/>
              </w:rPr>
              <w:t>"Sort Index"=dword:00000007</w:t>
            </w:r>
          </w:p>
          <w:p w:rsidR="003738E6" w:rsidRPr="003738E6" w:rsidRDefault="003738E6" w:rsidP="003738E6">
            <w:pPr>
              <w:rPr>
                <w:rFonts w:eastAsia="Arial Unicode MS"/>
                <w:sz w:val="16"/>
                <w:szCs w:val="16"/>
              </w:rPr>
            </w:pPr>
            <w:r w:rsidRPr="003738E6">
              <w:rPr>
                <w:rFonts w:eastAsia="Arial Unicode MS"/>
                <w:sz w:val="16"/>
                <w:szCs w:val="16"/>
              </w:rPr>
              <w:t>"Name Edited"=dword:00000001</w:t>
            </w: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r w:rsidRPr="003738E6">
              <w:rPr>
                <w:rFonts w:eastAsia="Arial Unicode MS"/>
                <w:sz w:val="16"/>
                <w:szCs w:val="16"/>
              </w:rPr>
              <w:t>[HKEY_CURRENT_USER\Software\Express Digital\</w:t>
            </w:r>
            <w:proofErr w:type="spellStart"/>
            <w:r w:rsidRPr="003738E6">
              <w:rPr>
                <w:rFonts w:eastAsia="Arial Unicode MS"/>
                <w:sz w:val="16"/>
                <w:szCs w:val="16"/>
              </w:rPr>
              <w:t>EventLib</w:t>
            </w:r>
            <w:proofErr w:type="spellEnd"/>
            <w:r w:rsidRPr="003738E6">
              <w:rPr>
                <w:rFonts w:eastAsia="Arial Unicode MS"/>
                <w:sz w:val="16"/>
                <w:szCs w:val="16"/>
              </w:rPr>
              <w:t>\8.0\Printers\</w:t>
            </w:r>
            <w:proofErr w:type="spellStart"/>
            <w:r w:rsidRPr="003738E6">
              <w:rPr>
                <w:rFonts w:eastAsia="Arial Unicode MS"/>
                <w:sz w:val="16"/>
                <w:szCs w:val="16"/>
              </w:rPr>
              <w:t>PrinterList</w:t>
            </w:r>
            <w:proofErr w:type="spellEnd"/>
            <w:r w:rsidRPr="003738E6">
              <w:rPr>
                <w:rFonts w:eastAsia="Arial Unicode MS"/>
                <w:sz w:val="16"/>
                <w:szCs w:val="16"/>
              </w:rPr>
              <w:t>\Raster Image Printer B5]</w:t>
            </w:r>
          </w:p>
          <w:p w:rsidR="003738E6" w:rsidRPr="003738E6" w:rsidRDefault="003738E6" w:rsidP="003738E6">
            <w:pPr>
              <w:rPr>
                <w:rFonts w:eastAsia="Arial Unicode MS"/>
                <w:sz w:val="16"/>
                <w:szCs w:val="16"/>
              </w:rPr>
            </w:pPr>
            <w:r w:rsidRPr="003738E6">
              <w:rPr>
                <w:rFonts w:eastAsia="Arial Unicode MS"/>
                <w:sz w:val="16"/>
                <w:szCs w:val="16"/>
              </w:rPr>
              <w:t>"Name"="5 Percent"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RegSection</w:t>
            </w:r>
            <w:proofErr w:type="spellEnd"/>
            <w:r w:rsidRPr="003738E6">
              <w:rPr>
                <w:rFonts w:eastAsia="Arial Unicode MS"/>
                <w:sz w:val="16"/>
                <w:szCs w:val="16"/>
              </w:rPr>
              <w:t>"="Printers\\</w:t>
            </w:r>
            <w:proofErr w:type="spellStart"/>
            <w:r w:rsidRPr="003738E6">
              <w:rPr>
                <w:rFonts w:eastAsia="Arial Unicode MS"/>
                <w:sz w:val="16"/>
                <w:szCs w:val="16"/>
              </w:rPr>
              <w:t>RasterImage</w:t>
            </w:r>
            <w:proofErr w:type="spellEnd"/>
            <w:r w:rsidRPr="003738E6">
              <w:rPr>
                <w:rFonts w:eastAsia="Arial Unicode MS"/>
                <w:sz w:val="16"/>
                <w:szCs w:val="16"/>
              </w:rPr>
              <w:t>\\195"</w:t>
            </w:r>
          </w:p>
          <w:p w:rsidR="003738E6" w:rsidRPr="003738E6" w:rsidRDefault="003738E6" w:rsidP="003738E6">
            <w:pPr>
              <w:rPr>
                <w:rFonts w:eastAsia="Arial Unicode MS"/>
                <w:sz w:val="16"/>
                <w:szCs w:val="16"/>
              </w:rPr>
            </w:pPr>
            <w:r w:rsidRPr="003738E6">
              <w:rPr>
                <w:rFonts w:eastAsia="Arial Unicode MS"/>
                <w:sz w:val="16"/>
                <w:szCs w:val="16"/>
              </w:rPr>
              <w:t>"Size"="B5"</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EPrinter</w:t>
            </w:r>
            <w:proofErr w:type="spellEnd"/>
            <w:r w:rsidRPr="003738E6">
              <w:rPr>
                <w:rFonts w:eastAsia="Arial Unicode MS"/>
                <w:sz w:val="16"/>
                <w:szCs w:val="16"/>
              </w:rPr>
              <w:t>"=dword:0007c000</w:t>
            </w:r>
          </w:p>
          <w:p w:rsidR="003738E6" w:rsidRPr="003738E6" w:rsidRDefault="003738E6" w:rsidP="003738E6">
            <w:pPr>
              <w:rPr>
                <w:rFonts w:eastAsia="Arial Unicode MS"/>
                <w:sz w:val="16"/>
                <w:szCs w:val="16"/>
              </w:rPr>
            </w:pPr>
            <w:r w:rsidRPr="003738E6">
              <w:rPr>
                <w:rFonts w:eastAsia="Arial Unicode MS"/>
                <w:sz w:val="16"/>
                <w:szCs w:val="16"/>
              </w:rPr>
              <w:t>"Printer Type"=dword:05010100</w:t>
            </w:r>
          </w:p>
          <w:p w:rsidR="003738E6" w:rsidRPr="003738E6" w:rsidRDefault="003738E6" w:rsidP="003738E6">
            <w:pPr>
              <w:rPr>
                <w:rFonts w:eastAsia="Arial Unicode MS"/>
                <w:sz w:val="16"/>
                <w:szCs w:val="16"/>
              </w:rPr>
            </w:pPr>
            <w:r w:rsidRPr="003738E6">
              <w:rPr>
                <w:rFonts w:eastAsia="Arial Unicode MS"/>
                <w:sz w:val="16"/>
                <w:szCs w:val="16"/>
              </w:rPr>
              <w:t>"Icon"=dword:00200000</w:t>
            </w:r>
          </w:p>
          <w:p w:rsidR="003738E6" w:rsidRPr="003738E6" w:rsidRDefault="003738E6" w:rsidP="003738E6">
            <w:pPr>
              <w:rPr>
                <w:rFonts w:eastAsia="Arial Unicode MS"/>
                <w:sz w:val="16"/>
                <w:szCs w:val="16"/>
              </w:rPr>
            </w:pPr>
            <w:r w:rsidRPr="003738E6">
              <w:rPr>
                <w:rFonts w:eastAsia="Arial Unicode MS"/>
                <w:sz w:val="16"/>
                <w:szCs w:val="16"/>
              </w:rPr>
              <w:t>"Sort Index"=dword:00000008</w:t>
            </w:r>
          </w:p>
          <w:p w:rsidR="003738E6" w:rsidRPr="003738E6" w:rsidRDefault="003738E6" w:rsidP="003738E6">
            <w:pPr>
              <w:rPr>
                <w:rFonts w:eastAsia="Arial Unicode MS"/>
                <w:sz w:val="16"/>
                <w:szCs w:val="16"/>
              </w:rPr>
            </w:pPr>
            <w:r w:rsidRPr="003738E6">
              <w:rPr>
                <w:rFonts w:eastAsia="Arial Unicode MS"/>
                <w:sz w:val="16"/>
                <w:szCs w:val="16"/>
              </w:rPr>
              <w:t>"Name Edited"=dword:00000001</w:t>
            </w: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r w:rsidRPr="003738E6">
              <w:rPr>
                <w:rFonts w:eastAsia="Arial Unicode MS"/>
                <w:sz w:val="16"/>
                <w:szCs w:val="16"/>
              </w:rPr>
              <w:t>[HKEY_CURRENT_USER\Software\Express Digital\</w:t>
            </w:r>
            <w:proofErr w:type="spellStart"/>
            <w:r w:rsidRPr="003738E6">
              <w:rPr>
                <w:rFonts w:eastAsia="Arial Unicode MS"/>
                <w:sz w:val="16"/>
                <w:szCs w:val="16"/>
              </w:rPr>
              <w:t>EventLib</w:t>
            </w:r>
            <w:proofErr w:type="spellEnd"/>
            <w:r w:rsidRPr="003738E6">
              <w:rPr>
                <w:rFonts w:eastAsia="Arial Unicode MS"/>
                <w:sz w:val="16"/>
                <w:szCs w:val="16"/>
              </w:rPr>
              <w:t>\8.0\Printers\</w:t>
            </w:r>
            <w:proofErr w:type="spellStart"/>
            <w:r w:rsidRPr="003738E6">
              <w:rPr>
                <w:rFonts w:eastAsia="Arial Unicode MS"/>
                <w:sz w:val="16"/>
                <w:szCs w:val="16"/>
              </w:rPr>
              <w:t>PrinterList</w:t>
            </w:r>
            <w:proofErr w:type="spellEnd"/>
            <w:r w:rsidRPr="003738E6">
              <w:rPr>
                <w:rFonts w:eastAsia="Arial Unicode MS"/>
                <w:sz w:val="16"/>
                <w:szCs w:val="16"/>
              </w:rPr>
              <w:t>\Raster Image Printer B6]</w:t>
            </w:r>
          </w:p>
          <w:p w:rsidR="003738E6" w:rsidRPr="003738E6" w:rsidRDefault="003738E6" w:rsidP="003738E6">
            <w:pPr>
              <w:rPr>
                <w:rFonts w:eastAsia="Arial Unicode MS"/>
                <w:sz w:val="16"/>
                <w:szCs w:val="16"/>
              </w:rPr>
            </w:pPr>
            <w:r w:rsidRPr="003738E6">
              <w:rPr>
                <w:rFonts w:eastAsia="Arial Unicode MS"/>
                <w:sz w:val="16"/>
                <w:szCs w:val="16"/>
              </w:rPr>
              <w:t>"Name"="10 Percent"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RegSection</w:t>
            </w:r>
            <w:proofErr w:type="spellEnd"/>
            <w:r w:rsidRPr="003738E6">
              <w:rPr>
                <w:rFonts w:eastAsia="Arial Unicode MS"/>
                <w:sz w:val="16"/>
                <w:szCs w:val="16"/>
              </w:rPr>
              <w:t>"="Printers\\</w:t>
            </w:r>
            <w:proofErr w:type="spellStart"/>
            <w:r w:rsidRPr="003738E6">
              <w:rPr>
                <w:rFonts w:eastAsia="Arial Unicode MS"/>
                <w:sz w:val="16"/>
                <w:szCs w:val="16"/>
              </w:rPr>
              <w:t>RasterImage</w:t>
            </w:r>
            <w:proofErr w:type="spellEnd"/>
            <w:r w:rsidRPr="003738E6">
              <w:rPr>
                <w:rFonts w:eastAsia="Arial Unicode MS"/>
                <w:sz w:val="16"/>
                <w:szCs w:val="16"/>
              </w:rPr>
              <w:t>\\194"</w:t>
            </w:r>
          </w:p>
          <w:p w:rsidR="003738E6" w:rsidRPr="003738E6" w:rsidRDefault="003738E6" w:rsidP="003738E6">
            <w:pPr>
              <w:rPr>
                <w:rFonts w:eastAsia="Arial Unicode MS"/>
                <w:sz w:val="16"/>
                <w:szCs w:val="16"/>
              </w:rPr>
            </w:pPr>
            <w:r w:rsidRPr="003738E6">
              <w:rPr>
                <w:rFonts w:eastAsia="Arial Unicode MS"/>
                <w:sz w:val="16"/>
                <w:szCs w:val="16"/>
              </w:rPr>
              <w:t>"Size"="B6"</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EPrinter</w:t>
            </w:r>
            <w:proofErr w:type="spellEnd"/>
            <w:r w:rsidRPr="003738E6">
              <w:rPr>
                <w:rFonts w:eastAsia="Arial Unicode MS"/>
                <w:sz w:val="16"/>
                <w:szCs w:val="16"/>
              </w:rPr>
              <w:t>"=dword:0007c000</w:t>
            </w:r>
          </w:p>
          <w:p w:rsidR="003738E6" w:rsidRPr="003738E6" w:rsidRDefault="003738E6" w:rsidP="003738E6">
            <w:pPr>
              <w:rPr>
                <w:rFonts w:eastAsia="Arial Unicode MS"/>
                <w:sz w:val="16"/>
                <w:szCs w:val="16"/>
              </w:rPr>
            </w:pPr>
            <w:r w:rsidRPr="003738E6">
              <w:rPr>
                <w:rFonts w:eastAsia="Arial Unicode MS"/>
                <w:sz w:val="16"/>
                <w:szCs w:val="16"/>
              </w:rPr>
              <w:t>"Printer Type"=dword:05010100</w:t>
            </w:r>
          </w:p>
          <w:p w:rsidR="003738E6" w:rsidRPr="003738E6" w:rsidRDefault="003738E6" w:rsidP="003738E6">
            <w:pPr>
              <w:rPr>
                <w:rFonts w:eastAsia="Arial Unicode MS"/>
                <w:sz w:val="16"/>
                <w:szCs w:val="16"/>
              </w:rPr>
            </w:pPr>
            <w:r w:rsidRPr="003738E6">
              <w:rPr>
                <w:rFonts w:eastAsia="Arial Unicode MS"/>
                <w:sz w:val="16"/>
                <w:szCs w:val="16"/>
              </w:rPr>
              <w:t>"Icon"=dword:00200000</w:t>
            </w:r>
          </w:p>
          <w:p w:rsidR="003738E6" w:rsidRPr="003738E6" w:rsidRDefault="003738E6" w:rsidP="003738E6">
            <w:pPr>
              <w:rPr>
                <w:rFonts w:eastAsia="Arial Unicode MS"/>
                <w:sz w:val="16"/>
                <w:szCs w:val="16"/>
              </w:rPr>
            </w:pPr>
            <w:r w:rsidRPr="003738E6">
              <w:rPr>
                <w:rFonts w:eastAsia="Arial Unicode MS"/>
                <w:sz w:val="16"/>
                <w:szCs w:val="16"/>
              </w:rPr>
              <w:t>"Sort Index"=dword:00000009</w:t>
            </w:r>
          </w:p>
          <w:p w:rsidR="003738E6" w:rsidRPr="003738E6" w:rsidRDefault="003738E6" w:rsidP="003738E6">
            <w:pPr>
              <w:rPr>
                <w:rFonts w:eastAsia="Arial Unicode MS"/>
                <w:sz w:val="16"/>
                <w:szCs w:val="16"/>
              </w:rPr>
            </w:pPr>
            <w:r w:rsidRPr="003738E6">
              <w:rPr>
                <w:rFonts w:eastAsia="Arial Unicode MS"/>
                <w:sz w:val="16"/>
                <w:szCs w:val="16"/>
              </w:rPr>
              <w:t>"Name Edited"=dword:00000001</w:t>
            </w: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r w:rsidRPr="003738E6">
              <w:rPr>
                <w:rFonts w:eastAsia="Arial Unicode MS"/>
                <w:sz w:val="16"/>
                <w:szCs w:val="16"/>
              </w:rPr>
              <w:t>[HKEY_CURRENT_USER\Software\Express Digital\</w:t>
            </w:r>
            <w:proofErr w:type="spellStart"/>
            <w:r w:rsidRPr="003738E6">
              <w:rPr>
                <w:rFonts w:eastAsia="Arial Unicode MS"/>
                <w:sz w:val="16"/>
                <w:szCs w:val="16"/>
              </w:rPr>
              <w:t>EventLib</w:t>
            </w:r>
            <w:proofErr w:type="spellEnd"/>
            <w:r w:rsidRPr="003738E6">
              <w:rPr>
                <w:rFonts w:eastAsia="Arial Unicode MS"/>
                <w:sz w:val="16"/>
                <w:szCs w:val="16"/>
              </w:rPr>
              <w:t>\8.0\Printers\</w:t>
            </w:r>
            <w:proofErr w:type="spellStart"/>
            <w:r w:rsidRPr="003738E6">
              <w:rPr>
                <w:rFonts w:eastAsia="Arial Unicode MS"/>
                <w:sz w:val="16"/>
                <w:szCs w:val="16"/>
              </w:rPr>
              <w:t>RasterImage</w:t>
            </w:r>
            <w:proofErr w:type="spellEnd"/>
            <w:r w:rsidRPr="003738E6">
              <w:rPr>
                <w:rFonts w:eastAsia="Arial Unicode MS"/>
                <w:sz w:val="16"/>
                <w:szCs w:val="16"/>
              </w:rPr>
              <w:t>\194]</w:t>
            </w:r>
          </w:p>
          <w:p w:rsidR="003738E6" w:rsidRPr="003738E6" w:rsidRDefault="003738E6" w:rsidP="003738E6">
            <w:pPr>
              <w:rPr>
                <w:rFonts w:eastAsia="Arial Unicode MS"/>
                <w:sz w:val="16"/>
                <w:szCs w:val="16"/>
              </w:rPr>
            </w:pPr>
            <w:r w:rsidRPr="003738E6">
              <w:rPr>
                <w:rFonts w:eastAsia="Arial Unicode MS"/>
                <w:sz w:val="16"/>
                <w:szCs w:val="16"/>
              </w:rPr>
              <w:t>"Enabled"=dword:00000001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KeepProportional</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BleedArrangements</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MarginSize</w:t>
            </w:r>
            <w:proofErr w:type="spellEnd"/>
            <w:r w:rsidRPr="003738E6">
              <w:rPr>
                <w:rFonts w:eastAsia="Arial Unicode MS"/>
                <w:sz w:val="16"/>
                <w:szCs w:val="16"/>
              </w:rPr>
              <w:t>"=dword:00000002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MarginMode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MediaRule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UseImageOrientation</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PrinterType</w:t>
            </w:r>
            <w:proofErr w:type="spellEnd"/>
            <w:r w:rsidRPr="003738E6">
              <w:rPr>
                <w:rFonts w:eastAsia="Arial Unicode MS"/>
                <w:sz w:val="16"/>
                <w:szCs w:val="16"/>
              </w:rPr>
              <w:t>"=dword:000000c2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StartCount</w:t>
            </w:r>
            <w:proofErr w:type="spellEnd"/>
            <w:r w:rsidRPr="003738E6">
              <w:rPr>
                <w:rFonts w:eastAsia="Arial Unicode MS"/>
                <w:sz w:val="16"/>
                <w:szCs w:val="16"/>
              </w:rPr>
              <w:t>"="91"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PrinterDPI</w:t>
            </w:r>
            <w:proofErr w:type="spellEnd"/>
            <w:r w:rsidRPr="003738E6">
              <w:rPr>
                <w:rFonts w:eastAsia="Arial Unicode MS"/>
                <w:sz w:val="16"/>
                <w:szCs w:val="16"/>
              </w:rPr>
              <w:t>"="300"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RotateOutput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OutputFull</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CenterFull</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UseBorder</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UseColorProfile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UsePrintArea</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UseCommonCount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KeepDays</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"Bleed"="0"</w:t>
            </w:r>
          </w:p>
          <w:p w:rsidR="003738E6" w:rsidRPr="003738E6" w:rsidRDefault="003738E6" w:rsidP="003738E6">
            <w:pPr>
              <w:rPr>
                <w:rFonts w:eastAsia="Arial Unicode MS"/>
                <w:sz w:val="16"/>
                <w:szCs w:val="16"/>
              </w:rPr>
            </w:pPr>
            <w:r w:rsidRPr="003738E6">
              <w:rPr>
                <w:rFonts w:eastAsia="Arial Unicode MS"/>
                <w:sz w:val="16"/>
                <w:szCs w:val="16"/>
              </w:rPr>
              <w:t>"Border"="0,0,0,0,"</w:t>
            </w:r>
          </w:p>
          <w:p w:rsidR="003738E6" w:rsidRPr="003738E6" w:rsidRDefault="003738E6" w:rsidP="003738E6">
            <w:pPr>
              <w:rPr>
                <w:rFonts w:eastAsia="Arial Unicode MS"/>
                <w:sz w:val="16"/>
                <w:szCs w:val="16"/>
              </w:rPr>
            </w:pPr>
            <w:r w:rsidRPr="003738E6">
              <w:rPr>
                <w:rFonts w:eastAsia="Arial Unicode MS"/>
                <w:sz w:val="16"/>
                <w:szCs w:val="16"/>
              </w:rPr>
              <w:t>"Offset"=""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OutputFolder</w:t>
            </w:r>
            <w:proofErr w:type="spellEnd"/>
            <w:r w:rsidRPr="003738E6">
              <w:rPr>
                <w:rFonts w:eastAsia="Arial Unicode MS"/>
                <w:sz w:val="16"/>
                <w:szCs w:val="16"/>
              </w:rPr>
              <w:t>"="C:\\</w:t>
            </w:r>
            <w:proofErr w:type="spellStart"/>
            <w:r w:rsidRPr="003738E6">
              <w:rPr>
                <w:rFonts w:eastAsia="Arial Unicode MS"/>
                <w:sz w:val="16"/>
                <w:szCs w:val="16"/>
              </w:rPr>
              <w:t>EventPhotoEmailer</w:t>
            </w:r>
            <w:proofErr w:type="spellEnd"/>
            <w:r w:rsidRPr="003738E6">
              <w:rPr>
                <w:rFonts w:eastAsia="Arial Unicode MS"/>
                <w:sz w:val="16"/>
                <w:szCs w:val="16"/>
              </w:rPr>
              <w:t>\\</w:t>
            </w:r>
            <w:proofErr w:type="spellStart"/>
            <w:r w:rsidRPr="003738E6">
              <w:rPr>
                <w:rFonts w:eastAsia="Arial Unicode MS"/>
                <w:sz w:val="16"/>
                <w:szCs w:val="16"/>
              </w:rPr>
              <w:t>MakeThin</w:t>
            </w:r>
            <w:proofErr w:type="spellEnd"/>
            <w:r w:rsidRPr="003738E6">
              <w:rPr>
                <w:rFonts w:eastAsia="Arial Unicode MS"/>
                <w:sz w:val="16"/>
                <w:szCs w:val="16"/>
              </w:rPr>
              <w:t>\\</w:t>
            </w:r>
            <w:proofErr w:type="spellStart"/>
            <w:r w:rsidRPr="003738E6">
              <w:rPr>
                <w:rFonts w:eastAsia="Arial Unicode MS"/>
                <w:sz w:val="16"/>
                <w:szCs w:val="16"/>
              </w:rPr>
              <w:t>TenPercent</w:t>
            </w:r>
            <w:proofErr w:type="spellEnd"/>
            <w:r w:rsidRPr="003738E6">
              <w:rPr>
                <w:rFonts w:eastAsia="Arial Unicode MS"/>
                <w:sz w:val="16"/>
                <w:szCs w:val="16"/>
              </w:rPr>
              <w:t>"</w:t>
            </w:r>
          </w:p>
          <w:p w:rsidR="003738E6" w:rsidRPr="003738E6" w:rsidRDefault="003738E6" w:rsidP="003738E6">
            <w:pPr>
              <w:rPr>
                <w:rFonts w:eastAsia="Arial Unicode MS"/>
                <w:sz w:val="16"/>
                <w:szCs w:val="16"/>
              </w:rPr>
            </w:pPr>
            <w:r w:rsidRPr="003738E6">
              <w:rPr>
                <w:rFonts w:eastAsia="Arial Unicode MS"/>
                <w:sz w:val="16"/>
                <w:szCs w:val="16"/>
              </w:rPr>
              <w:t>"Filename"="%File%"</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FileType</w:t>
            </w:r>
            <w:proofErr w:type="spellEnd"/>
            <w:r w:rsidRPr="003738E6">
              <w:rPr>
                <w:rFonts w:eastAsia="Arial Unicode MS"/>
                <w:sz w:val="16"/>
                <w:szCs w:val="16"/>
              </w:rPr>
              <w:t>"=dword:00000002</w:t>
            </w:r>
          </w:p>
          <w:p w:rsidR="003738E6" w:rsidRPr="003738E6" w:rsidRDefault="003738E6" w:rsidP="003738E6">
            <w:pPr>
              <w:rPr>
                <w:rFonts w:eastAsia="Arial Unicode MS"/>
                <w:sz w:val="16"/>
                <w:szCs w:val="16"/>
              </w:rPr>
            </w:pPr>
            <w:r w:rsidRPr="003738E6">
              <w:rPr>
                <w:rFonts w:eastAsia="Arial Unicode MS"/>
                <w:sz w:val="16"/>
                <w:szCs w:val="16"/>
              </w:rPr>
              <w:t>"Width"="1400"</w:t>
            </w:r>
          </w:p>
          <w:p w:rsidR="003738E6" w:rsidRPr="003738E6" w:rsidRDefault="003738E6" w:rsidP="003738E6">
            <w:pPr>
              <w:rPr>
                <w:rFonts w:eastAsia="Arial Unicode MS"/>
                <w:sz w:val="16"/>
                <w:szCs w:val="16"/>
              </w:rPr>
            </w:pPr>
            <w:r w:rsidRPr="003738E6">
              <w:rPr>
                <w:rFonts w:eastAsia="Arial Unicode MS"/>
                <w:sz w:val="16"/>
                <w:szCs w:val="16"/>
              </w:rPr>
              <w:t>"Height"="2100"</w:t>
            </w:r>
          </w:p>
          <w:p w:rsidR="003738E6" w:rsidRPr="003738E6" w:rsidRDefault="003738E6" w:rsidP="003738E6">
            <w:pPr>
              <w:rPr>
                <w:rFonts w:eastAsia="Arial Unicode MS"/>
                <w:sz w:val="16"/>
                <w:szCs w:val="16"/>
              </w:rPr>
            </w:pPr>
            <w:r w:rsidRPr="003738E6">
              <w:rPr>
                <w:rFonts w:eastAsia="Arial Unicode MS"/>
                <w:sz w:val="16"/>
                <w:szCs w:val="16"/>
              </w:rPr>
              <w:lastRenderedPageBreak/>
              <w:t>"Quality"=dword:00000002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OutboxDevice</w:t>
            </w:r>
            <w:proofErr w:type="spellEnd"/>
            <w:r w:rsidRPr="003738E6">
              <w:rPr>
                <w:rFonts w:eastAsia="Arial Unicode MS"/>
                <w:sz w:val="16"/>
                <w:szCs w:val="16"/>
              </w:rPr>
              <w: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AutoSendOut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r w:rsidRPr="003738E6">
              <w:rPr>
                <w:rFonts w:eastAsia="Arial Unicode MS"/>
                <w:sz w:val="16"/>
                <w:szCs w:val="16"/>
              </w:rPr>
              <w:t>[HKEY_CURRENT_USER\Software\Express Digital\</w:t>
            </w:r>
            <w:proofErr w:type="spellStart"/>
            <w:r w:rsidRPr="003738E6">
              <w:rPr>
                <w:rFonts w:eastAsia="Arial Unicode MS"/>
                <w:sz w:val="16"/>
                <w:szCs w:val="16"/>
              </w:rPr>
              <w:t>EventLib</w:t>
            </w:r>
            <w:proofErr w:type="spellEnd"/>
            <w:r w:rsidRPr="003738E6">
              <w:rPr>
                <w:rFonts w:eastAsia="Arial Unicode MS"/>
                <w:sz w:val="16"/>
                <w:szCs w:val="16"/>
              </w:rPr>
              <w:t>\8.0\Printers\</w:t>
            </w:r>
            <w:proofErr w:type="spellStart"/>
            <w:r w:rsidRPr="003738E6">
              <w:rPr>
                <w:rFonts w:eastAsia="Arial Unicode MS"/>
                <w:sz w:val="16"/>
                <w:szCs w:val="16"/>
              </w:rPr>
              <w:t>RasterImage</w:t>
            </w:r>
            <w:proofErr w:type="spellEnd"/>
            <w:r w:rsidRPr="003738E6">
              <w:rPr>
                <w:rFonts w:eastAsia="Arial Unicode MS"/>
                <w:sz w:val="16"/>
                <w:szCs w:val="16"/>
              </w:rPr>
              <w:t>\195]</w:t>
            </w:r>
          </w:p>
          <w:p w:rsidR="003738E6" w:rsidRPr="003738E6" w:rsidRDefault="003738E6" w:rsidP="003738E6">
            <w:pPr>
              <w:rPr>
                <w:rFonts w:eastAsia="Arial Unicode MS"/>
                <w:sz w:val="16"/>
                <w:szCs w:val="16"/>
              </w:rPr>
            </w:pPr>
            <w:r w:rsidRPr="003738E6">
              <w:rPr>
                <w:rFonts w:eastAsia="Arial Unicode MS"/>
                <w:sz w:val="16"/>
                <w:szCs w:val="16"/>
              </w:rPr>
              <w:t>"Enabled"=dword:00000001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KeepProportional</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BleedArrangements</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MarginSize</w:t>
            </w:r>
            <w:proofErr w:type="spellEnd"/>
            <w:r w:rsidRPr="003738E6">
              <w:rPr>
                <w:rFonts w:eastAsia="Arial Unicode MS"/>
                <w:sz w:val="16"/>
                <w:szCs w:val="16"/>
              </w:rPr>
              <w:t>"=dword:00000002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MarginMode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MediaRule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UseImageOrientation</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PrinterType</w:t>
            </w:r>
            <w:proofErr w:type="spellEnd"/>
            <w:r w:rsidRPr="003738E6">
              <w:rPr>
                <w:rFonts w:eastAsia="Arial Unicode MS"/>
                <w:sz w:val="16"/>
                <w:szCs w:val="16"/>
              </w:rPr>
              <w:t>"=dword:000000c3</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StartCount</w:t>
            </w:r>
            <w:proofErr w:type="spellEnd"/>
            <w:r w:rsidRPr="003738E6">
              <w:rPr>
                <w:rFonts w:eastAsia="Arial Unicode MS"/>
                <w:sz w:val="16"/>
                <w:szCs w:val="16"/>
              </w:rPr>
              <w:t>"="92"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PrinterDPI</w:t>
            </w:r>
            <w:proofErr w:type="spellEnd"/>
            <w:r w:rsidRPr="003738E6">
              <w:rPr>
                <w:rFonts w:eastAsia="Arial Unicode MS"/>
                <w:sz w:val="16"/>
                <w:szCs w:val="16"/>
              </w:rPr>
              <w:t>"="300"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RotateOutput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OutputFull</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CenterFull</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UseBorder</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UseColorProfile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UsePrintArea</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UseCommonCount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KeepDays</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"Bleed"="0"</w:t>
            </w:r>
          </w:p>
          <w:p w:rsidR="003738E6" w:rsidRPr="003738E6" w:rsidRDefault="003738E6" w:rsidP="003738E6">
            <w:pPr>
              <w:rPr>
                <w:rFonts w:eastAsia="Arial Unicode MS"/>
                <w:sz w:val="16"/>
                <w:szCs w:val="16"/>
              </w:rPr>
            </w:pPr>
            <w:r w:rsidRPr="003738E6">
              <w:rPr>
                <w:rFonts w:eastAsia="Arial Unicode MS"/>
                <w:sz w:val="16"/>
                <w:szCs w:val="16"/>
              </w:rPr>
              <w:t>"Border"="0,0,0,0,"</w:t>
            </w:r>
          </w:p>
          <w:p w:rsidR="003738E6" w:rsidRPr="003738E6" w:rsidRDefault="003738E6" w:rsidP="003738E6">
            <w:pPr>
              <w:rPr>
                <w:rFonts w:eastAsia="Arial Unicode MS"/>
                <w:sz w:val="16"/>
                <w:szCs w:val="16"/>
              </w:rPr>
            </w:pPr>
            <w:r w:rsidRPr="003738E6">
              <w:rPr>
                <w:rFonts w:eastAsia="Arial Unicode MS"/>
                <w:sz w:val="16"/>
                <w:szCs w:val="16"/>
              </w:rPr>
              <w:t>"Offset"=""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OutputFolder</w:t>
            </w:r>
            <w:proofErr w:type="spellEnd"/>
            <w:r w:rsidRPr="003738E6">
              <w:rPr>
                <w:rFonts w:eastAsia="Arial Unicode MS"/>
                <w:sz w:val="16"/>
                <w:szCs w:val="16"/>
              </w:rPr>
              <w:t>"="C:\\</w:t>
            </w:r>
            <w:proofErr w:type="spellStart"/>
            <w:r w:rsidRPr="003738E6">
              <w:rPr>
                <w:rFonts w:eastAsia="Arial Unicode MS"/>
                <w:sz w:val="16"/>
                <w:szCs w:val="16"/>
              </w:rPr>
              <w:t>EventPhotoEmailer</w:t>
            </w:r>
            <w:proofErr w:type="spellEnd"/>
            <w:r w:rsidRPr="003738E6">
              <w:rPr>
                <w:rFonts w:eastAsia="Arial Unicode MS"/>
                <w:sz w:val="16"/>
                <w:szCs w:val="16"/>
              </w:rPr>
              <w:t>\\</w:t>
            </w:r>
            <w:proofErr w:type="spellStart"/>
            <w:r w:rsidRPr="003738E6">
              <w:rPr>
                <w:rFonts w:eastAsia="Arial Unicode MS"/>
                <w:sz w:val="16"/>
                <w:szCs w:val="16"/>
              </w:rPr>
              <w:t>MakeThin</w:t>
            </w:r>
            <w:proofErr w:type="spellEnd"/>
            <w:r w:rsidRPr="003738E6">
              <w:rPr>
                <w:rFonts w:eastAsia="Arial Unicode MS"/>
                <w:sz w:val="16"/>
                <w:szCs w:val="16"/>
              </w:rPr>
              <w:t>\\</w:t>
            </w:r>
            <w:proofErr w:type="spellStart"/>
            <w:r w:rsidRPr="003738E6">
              <w:rPr>
                <w:rFonts w:eastAsia="Arial Unicode MS"/>
                <w:sz w:val="16"/>
                <w:szCs w:val="16"/>
              </w:rPr>
              <w:t>FivePercent</w:t>
            </w:r>
            <w:proofErr w:type="spellEnd"/>
            <w:r w:rsidRPr="003738E6">
              <w:rPr>
                <w:rFonts w:eastAsia="Arial Unicode MS"/>
                <w:sz w:val="16"/>
                <w:szCs w:val="16"/>
              </w:rPr>
              <w:t>"</w:t>
            </w:r>
          </w:p>
          <w:p w:rsidR="003738E6" w:rsidRPr="003738E6" w:rsidRDefault="003738E6" w:rsidP="003738E6">
            <w:pPr>
              <w:rPr>
                <w:rFonts w:eastAsia="Arial Unicode MS"/>
                <w:sz w:val="16"/>
                <w:szCs w:val="16"/>
              </w:rPr>
            </w:pPr>
            <w:r w:rsidRPr="003738E6">
              <w:rPr>
                <w:rFonts w:eastAsia="Arial Unicode MS"/>
                <w:sz w:val="16"/>
                <w:szCs w:val="16"/>
              </w:rPr>
              <w:t>"Filename"="%File%"</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FileType</w:t>
            </w:r>
            <w:proofErr w:type="spellEnd"/>
            <w:r w:rsidRPr="003738E6">
              <w:rPr>
                <w:rFonts w:eastAsia="Arial Unicode MS"/>
                <w:sz w:val="16"/>
                <w:szCs w:val="16"/>
              </w:rPr>
              <w:t>"=dword:00000002</w:t>
            </w:r>
          </w:p>
          <w:p w:rsidR="003738E6" w:rsidRPr="003738E6" w:rsidRDefault="003738E6" w:rsidP="003738E6">
            <w:pPr>
              <w:rPr>
                <w:rFonts w:eastAsia="Arial Unicode MS"/>
                <w:sz w:val="16"/>
                <w:szCs w:val="16"/>
              </w:rPr>
            </w:pPr>
            <w:r w:rsidRPr="003738E6">
              <w:rPr>
                <w:rFonts w:eastAsia="Arial Unicode MS"/>
                <w:sz w:val="16"/>
                <w:szCs w:val="16"/>
              </w:rPr>
              <w:t>"Width"="1400"</w:t>
            </w:r>
          </w:p>
          <w:p w:rsidR="003738E6" w:rsidRPr="003738E6" w:rsidRDefault="003738E6" w:rsidP="003738E6">
            <w:pPr>
              <w:rPr>
                <w:rFonts w:eastAsia="Arial Unicode MS"/>
                <w:sz w:val="16"/>
                <w:szCs w:val="16"/>
              </w:rPr>
            </w:pPr>
            <w:r w:rsidRPr="003738E6">
              <w:rPr>
                <w:rFonts w:eastAsia="Arial Unicode MS"/>
                <w:sz w:val="16"/>
                <w:szCs w:val="16"/>
              </w:rPr>
              <w:t>"Height"="2100"</w:t>
            </w:r>
          </w:p>
          <w:p w:rsidR="003738E6" w:rsidRPr="003738E6" w:rsidRDefault="003738E6" w:rsidP="003738E6">
            <w:pPr>
              <w:rPr>
                <w:rFonts w:eastAsia="Arial Unicode MS"/>
                <w:sz w:val="16"/>
                <w:szCs w:val="16"/>
              </w:rPr>
            </w:pPr>
            <w:r w:rsidRPr="003738E6">
              <w:rPr>
                <w:rFonts w:eastAsia="Arial Unicode MS"/>
                <w:sz w:val="16"/>
                <w:szCs w:val="16"/>
              </w:rPr>
              <w:t>"Quality"=dword:00000002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OutboxDevice</w:t>
            </w:r>
            <w:proofErr w:type="spellEnd"/>
            <w:r w:rsidRPr="003738E6">
              <w:rPr>
                <w:rFonts w:eastAsia="Arial Unicode MS"/>
                <w:sz w:val="16"/>
                <w:szCs w:val="16"/>
              </w:rPr>
              <w: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AutoSendOut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p>
          <w:p w:rsidR="003738E6" w:rsidRPr="003738E6" w:rsidRDefault="003738E6" w:rsidP="003738E6">
            <w:pPr>
              <w:rPr>
                <w:rFonts w:eastAsia="Arial Unicode MS"/>
                <w:sz w:val="16"/>
                <w:szCs w:val="16"/>
              </w:rPr>
            </w:pPr>
            <w:r w:rsidRPr="003738E6">
              <w:rPr>
                <w:rFonts w:eastAsia="Arial Unicode MS"/>
                <w:sz w:val="16"/>
                <w:szCs w:val="16"/>
              </w:rPr>
              <w:t>[HKEY_CURRENT_USER\Software\Express Digital\</w:t>
            </w:r>
            <w:proofErr w:type="spellStart"/>
            <w:r w:rsidRPr="003738E6">
              <w:rPr>
                <w:rFonts w:eastAsia="Arial Unicode MS"/>
                <w:sz w:val="16"/>
                <w:szCs w:val="16"/>
              </w:rPr>
              <w:t>EventLib</w:t>
            </w:r>
            <w:proofErr w:type="spellEnd"/>
            <w:r w:rsidRPr="003738E6">
              <w:rPr>
                <w:rFonts w:eastAsia="Arial Unicode MS"/>
                <w:sz w:val="16"/>
                <w:szCs w:val="16"/>
              </w:rPr>
              <w:t>\8.0\Printers\</w:t>
            </w:r>
            <w:proofErr w:type="spellStart"/>
            <w:r w:rsidRPr="003738E6">
              <w:rPr>
                <w:rFonts w:eastAsia="Arial Unicode MS"/>
                <w:sz w:val="16"/>
                <w:szCs w:val="16"/>
              </w:rPr>
              <w:t>RasterImage</w:t>
            </w:r>
            <w:proofErr w:type="spellEnd"/>
            <w:r w:rsidRPr="003738E6">
              <w:rPr>
                <w:rFonts w:eastAsia="Arial Unicode MS"/>
                <w:sz w:val="16"/>
                <w:szCs w:val="16"/>
              </w:rPr>
              <w:t>\197]</w:t>
            </w:r>
          </w:p>
          <w:p w:rsidR="003738E6" w:rsidRPr="003738E6" w:rsidRDefault="003738E6" w:rsidP="003738E6">
            <w:pPr>
              <w:rPr>
                <w:rFonts w:eastAsia="Arial Unicode MS"/>
                <w:sz w:val="16"/>
                <w:szCs w:val="16"/>
              </w:rPr>
            </w:pPr>
            <w:r w:rsidRPr="003738E6">
              <w:rPr>
                <w:rFonts w:eastAsia="Arial Unicode MS"/>
                <w:sz w:val="16"/>
                <w:szCs w:val="16"/>
              </w:rPr>
              <w:t>"Enabled"=dword:00000001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KeepProportional</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BleedArrangements</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MarginSize</w:t>
            </w:r>
            <w:proofErr w:type="spellEnd"/>
            <w:r w:rsidRPr="003738E6">
              <w:rPr>
                <w:rFonts w:eastAsia="Arial Unicode MS"/>
                <w:sz w:val="16"/>
                <w:szCs w:val="16"/>
              </w:rPr>
              <w:t>"=dword:00000002</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MarginMode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MediaRule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UseImageOrientation</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PrinterType</w:t>
            </w:r>
            <w:proofErr w:type="spellEnd"/>
            <w:r w:rsidRPr="003738E6">
              <w:rPr>
                <w:rFonts w:eastAsia="Arial Unicode MS"/>
                <w:sz w:val="16"/>
                <w:szCs w:val="16"/>
              </w:rPr>
              <w:t>"=dword:000000c5</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StartCount</w:t>
            </w:r>
            <w:proofErr w:type="spellEnd"/>
            <w:r w:rsidRPr="003738E6">
              <w:rPr>
                <w:rFonts w:eastAsia="Arial Unicode MS"/>
                <w:sz w:val="16"/>
                <w:szCs w:val="16"/>
              </w:rPr>
              <w:t>"="115"</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PrinterDPI</w:t>
            </w:r>
            <w:proofErr w:type="spellEnd"/>
            <w:r w:rsidRPr="003738E6">
              <w:rPr>
                <w:rFonts w:eastAsia="Arial Unicode MS"/>
                <w:sz w:val="16"/>
                <w:szCs w:val="16"/>
              </w:rPr>
              <w:t>"="300"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RotateOutput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OutputFull</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CenterFull</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UseBorder</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UseColorProfile</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UsePrintArea</w:t>
            </w:r>
            <w:proofErr w:type="spellEnd"/>
            <w:r w:rsidRPr="003738E6">
              <w:rPr>
                <w:rFonts w:eastAsia="Arial Unicode MS"/>
                <w:sz w:val="16"/>
                <w:szCs w:val="16"/>
              </w:rPr>
              <w:t>"=dword:00000001</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UseCommonCount</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KeepDays</w:t>
            </w:r>
            <w:proofErr w:type="spellEnd"/>
            <w:r w:rsidRPr="003738E6">
              <w:rPr>
                <w:rFonts w:eastAsia="Arial Unicode MS"/>
                <w:sz w:val="16"/>
                <w:szCs w:val="16"/>
              </w:rPr>
              <w:t>"=dword:00000000</w:t>
            </w:r>
          </w:p>
          <w:p w:rsidR="003738E6" w:rsidRPr="003738E6" w:rsidRDefault="003738E6" w:rsidP="003738E6">
            <w:pPr>
              <w:rPr>
                <w:rFonts w:eastAsia="Arial Unicode MS"/>
                <w:sz w:val="16"/>
                <w:szCs w:val="16"/>
              </w:rPr>
            </w:pPr>
            <w:r w:rsidRPr="003738E6">
              <w:rPr>
                <w:rFonts w:eastAsia="Arial Unicode MS"/>
                <w:sz w:val="16"/>
                <w:szCs w:val="16"/>
              </w:rPr>
              <w:t>"Bleed"="0"</w:t>
            </w:r>
          </w:p>
          <w:p w:rsidR="003738E6" w:rsidRPr="003738E6" w:rsidRDefault="003738E6" w:rsidP="003738E6">
            <w:pPr>
              <w:rPr>
                <w:rFonts w:eastAsia="Arial Unicode MS"/>
                <w:sz w:val="16"/>
                <w:szCs w:val="16"/>
              </w:rPr>
            </w:pPr>
            <w:r w:rsidRPr="003738E6">
              <w:rPr>
                <w:rFonts w:eastAsia="Arial Unicode MS"/>
                <w:sz w:val="16"/>
                <w:szCs w:val="16"/>
              </w:rPr>
              <w:t>"Border"="0,0,0,0,"</w:t>
            </w:r>
          </w:p>
          <w:p w:rsidR="003738E6" w:rsidRPr="003738E6" w:rsidRDefault="003738E6" w:rsidP="003738E6">
            <w:pPr>
              <w:rPr>
                <w:rFonts w:eastAsia="Arial Unicode MS"/>
                <w:sz w:val="16"/>
                <w:szCs w:val="16"/>
              </w:rPr>
            </w:pPr>
            <w:r w:rsidRPr="003738E6">
              <w:rPr>
                <w:rFonts w:eastAsia="Arial Unicode MS"/>
                <w:sz w:val="16"/>
                <w:szCs w:val="16"/>
              </w:rPr>
              <w:t>"Offset"=""</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OutputFolder</w:t>
            </w:r>
            <w:proofErr w:type="spellEnd"/>
            <w:r w:rsidRPr="003738E6">
              <w:rPr>
                <w:rFonts w:eastAsia="Arial Unicode MS"/>
                <w:sz w:val="16"/>
                <w:szCs w:val="16"/>
              </w:rPr>
              <w:t>"="C:\\</w:t>
            </w:r>
            <w:proofErr w:type="spellStart"/>
            <w:r w:rsidRPr="003738E6">
              <w:rPr>
                <w:rFonts w:eastAsia="Arial Unicode MS"/>
                <w:sz w:val="16"/>
                <w:szCs w:val="16"/>
              </w:rPr>
              <w:t>EventPhotoEmailer</w:t>
            </w:r>
            <w:proofErr w:type="spellEnd"/>
            <w:r w:rsidRPr="003738E6">
              <w:rPr>
                <w:rFonts w:eastAsia="Arial Unicode MS"/>
                <w:sz w:val="16"/>
                <w:szCs w:val="16"/>
              </w:rPr>
              <w:t>\\</w:t>
            </w:r>
            <w:proofErr w:type="spellStart"/>
            <w:r w:rsidRPr="003738E6">
              <w:rPr>
                <w:rFonts w:eastAsia="Arial Unicode MS"/>
                <w:sz w:val="16"/>
                <w:szCs w:val="16"/>
              </w:rPr>
              <w:t>MakeThin</w:t>
            </w:r>
            <w:proofErr w:type="spellEnd"/>
            <w:r w:rsidRPr="003738E6">
              <w:rPr>
                <w:rFonts w:eastAsia="Arial Unicode MS"/>
                <w:sz w:val="16"/>
                <w:szCs w:val="16"/>
              </w:rPr>
              <w:t>\\</w:t>
            </w:r>
            <w:proofErr w:type="spellStart"/>
            <w:r w:rsidRPr="003738E6">
              <w:rPr>
                <w:rFonts w:eastAsia="Arial Unicode MS"/>
                <w:sz w:val="16"/>
                <w:szCs w:val="16"/>
              </w:rPr>
              <w:t>ThreePercent</w:t>
            </w:r>
            <w:proofErr w:type="spellEnd"/>
            <w:r w:rsidRPr="003738E6">
              <w:rPr>
                <w:rFonts w:eastAsia="Arial Unicode MS"/>
                <w:sz w:val="16"/>
                <w:szCs w:val="16"/>
              </w:rPr>
              <w:t>"</w:t>
            </w:r>
          </w:p>
          <w:p w:rsidR="003738E6" w:rsidRPr="003738E6" w:rsidRDefault="003738E6" w:rsidP="003738E6">
            <w:pPr>
              <w:rPr>
                <w:rFonts w:eastAsia="Arial Unicode MS"/>
                <w:sz w:val="16"/>
                <w:szCs w:val="16"/>
              </w:rPr>
            </w:pPr>
            <w:r w:rsidRPr="003738E6">
              <w:rPr>
                <w:rFonts w:eastAsia="Arial Unicode MS"/>
                <w:sz w:val="16"/>
                <w:szCs w:val="16"/>
              </w:rPr>
              <w:t>"Filename"="%File%"</w:t>
            </w:r>
          </w:p>
          <w:p w:rsidR="003738E6" w:rsidRPr="003738E6" w:rsidRDefault="003738E6" w:rsidP="003738E6">
            <w:pPr>
              <w:rPr>
                <w:rFonts w:eastAsia="Arial Unicode MS"/>
                <w:sz w:val="16"/>
                <w:szCs w:val="16"/>
              </w:rPr>
            </w:pPr>
            <w:r w:rsidRPr="003738E6">
              <w:rPr>
                <w:rFonts w:eastAsia="Arial Unicode MS"/>
                <w:sz w:val="16"/>
                <w:szCs w:val="16"/>
              </w:rPr>
              <w:t>"</w:t>
            </w:r>
            <w:proofErr w:type="spellStart"/>
            <w:r w:rsidRPr="003738E6">
              <w:rPr>
                <w:rFonts w:eastAsia="Arial Unicode MS"/>
                <w:sz w:val="16"/>
                <w:szCs w:val="16"/>
              </w:rPr>
              <w:t>FileType</w:t>
            </w:r>
            <w:proofErr w:type="spellEnd"/>
            <w:r w:rsidRPr="003738E6">
              <w:rPr>
                <w:rFonts w:eastAsia="Arial Unicode MS"/>
                <w:sz w:val="16"/>
                <w:szCs w:val="16"/>
              </w:rPr>
              <w:t>"=dword:00000002</w:t>
            </w:r>
          </w:p>
          <w:p w:rsidR="003738E6" w:rsidRPr="003738E6" w:rsidRDefault="003738E6" w:rsidP="003738E6">
            <w:pPr>
              <w:rPr>
                <w:rFonts w:eastAsia="Arial Unicode MS"/>
                <w:sz w:val="16"/>
                <w:szCs w:val="16"/>
              </w:rPr>
            </w:pPr>
            <w:r w:rsidRPr="003738E6">
              <w:rPr>
                <w:rFonts w:eastAsia="Arial Unicode MS"/>
                <w:sz w:val="16"/>
                <w:szCs w:val="16"/>
              </w:rPr>
              <w:t>"Width"="1400"</w:t>
            </w:r>
          </w:p>
          <w:p w:rsidR="003738E6" w:rsidRPr="003738E6" w:rsidRDefault="003738E6" w:rsidP="003738E6">
            <w:pPr>
              <w:rPr>
                <w:rFonts w:eastAsia="Arial Unicode MS"/>
                <w:sz w:val="16"/>
                <w:szCs w:val="16"/>
              </w:rPr>
            </w:pPr>
            <w:r w:rsidRPr="003738E6">
              <w:rPr>
                <w:rFonts w:eastAsia="Arial Unicode MS"/>
                <w:sz w:val="16"/>
                <w:szCs w:val="16"/>
              </w:rPr>
              <w:t>"Height"="2100"</w:t>
            </w:r>
          </w:p>
          <w:p w:rsidR="003738E6" w:rsidRPr="003738E6" w:rsidRDefault="003738E6" w:rsidP="003738E6">
            <w:pPr>
              <w:rPr>
                <w:rFonts w:eastAsia="Arial Unicode MS"/>
                <w:sz w:val="16"/>
                <w:szCs w:val="16"/>
              </w:rPr>
            </w:pPr>
            <w:r w:rsidRPr="003738E6">
              <w:rPr>
                <w:rFonts w:eastAsia="Arial Unicode MS"/>
                <w:sz w:val="16"/>
                <w:szCs w:val="16"/>
              </w:rPr>
              <w:t>"Quality"=dword:00000002</w:t>
            </w:r>
          </w:p>
          <w:p w:rsidR="003738E6" w:rsidRPr="003738E6" w:rsidRDefault="003738E6" w:rsidP="003738E6">
            <w:pPr>
              <w:rPr>
                <w:rFonts w:eastAsia="Arial Unicode MS"/>
              </w:rPr>
            </w:pPr>
            <w:r w:rsidRPr="003738E6">
              <w:rPr>
                <w:rFonts w:eastAsia="Arial Unicode MS"/>
                <w:sz w:val="16"/>
                <w:szCs w:val="16"/>
              </w:rPr>
              <w:t>"</w:t>
            </w:r>
            <w:proofErr w:type="spellStart"/>
            <w:r w:rsidRPr="003738E6">
              <w:rPr>
                <w:rFonts w:eastAsia="Arial Unicode MS"/>
                <w:sz w:val="16"/>
                <w:szCs w:val="16"/>
              </w:rPr>
              <w:t>OutboxDevice</w:t>
            </w:r>
            <w:proofErr w:type="spellEnd"/>
            <w:r w:rsidRPr="003738E6">
              <w:rPr>
                <w:rFonts w:eastAsia="Arial Unicode MS"/>
                <w:sz w:val="16"/>
                <w:szCs w:val="16"/>
              </w:rPr>
              <w:t>"=""</w:t>
            </w:r>
          </w:p>
          <w:p w:rsidR="003738E6" w:rsidRDefault="003738E6" w:rsidP="003738E6">
            <w:pPr>
              <w:rPr>
                <w:rFonts w:eastAsia="Arial Unicode MS"/>
              </w:rPr>
            </w:pPr>
            <w:r w:rsidRPr="003738E6">
              <w:rPr>
                <w:rFonts w:eastAsia="Arial Unicode MS"/>
              </w:rPr>
              <w:t>"</w:t>
            </w:r>
            <w:proofErr w:type="spellStart"/>
            <w:r w:rsidRPr="003738E6">
              <w:rPr>
                <w:rFonts w:eastAsia="Arial Unicode MS"/>
              </w:rPr>
              <w:t>AutoSendOut</w:t>
            </w:r>
            <w:proofErr w:type="spellEnd"/>
            <w:r w:rsidRPr="003738E6">
              <w:rPr>
                <w:rFonts w:eastAsia="Arial Unicode MS"/>
              </w:rPr>
              <w:t>"=dword:00000000</w:t>
            </w:r>
          </w:p>
        </w:tc>
      </w:tr>
    </w:tbl>
    <w:p w:rsidR="003738E6" w:rsidRDefault="003738E6" w:rsidP="003738E6">
      <w:pPr>
        <w:rPr>
          <w:rFonts w:eastAsia="Arial Unicode MS"/>
        </w:rPr>
      </w:pPr>
    </w:p>
    <w:p w:rsidR="003738E6" w:rsidRPr="0040635E" w:rsidRDefault="003738E6" w:rsidP="004C5739">
      <w:pPr>
        <w:pStyle w:val="Heading2"/>
        <w:rPr>
          <w:rFonts w:ascii="Arial Unicode MS" w:eastAsia="Arial Unicode MS" w:hAnsi="Arial Unicode MS" w:cs="Arial Unicode MS"/>
        </w:rPr>
      </w:pPr>
    </w:p>
    <w:sectPr w:rsidR="003738E6" w:rsidRPr="0040635E" w:rsidSect="00D67377">
      <w:headerReference w:type="default" r:id="rId35"/>
      <w:pgSz w:w="12240" w:h="15840"/>
      <w:pgMar w:top="1440"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9EB" w:rsidRDefault="00DC49EB" w:rsidP="00D67377">
      <w:r>
        <w:separator/>
      </w:r>
    </w:p>
  </w:endnote>
  <w:endnote w:type="continuationSeparator" w:id="0">
    <w:p w:rsidR="00DC49EB" w:rsidRDefault="00DC49EB" w:rsidP="00D673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9EB" w:rsidRPr="00CA00AE" w:rsidRDefault="00DC49EB" w:rsidP="00CA00AE">
    <w:pPr>
      <w:pStyle w:val="Footer"/>
      <w:pBdr>
        <w:top w:val="thinThickSmallGap" w:sz="24" w:space="1" w:color="585858" w:themeColor="accent2" w:themeShade="7F"/>
      </w:pBdr>
      <w:rPr>
        <w:rStyle w:val="PageNumber"/>
        <w:rFonts w:asciiTheme="majorHAnsi" w:eastAsiaTheme="majorEastAsia" w:hAnsiTheme="majorHAnsi" w:cstheme="majorBidi"/>
      </w:rPr>
    </w:pPr>
    <w:r>
      <w:rPr>
        <w:rFonts w:asciiTheme="majorHAnsi" w:eastAsiaTheme="majorEastAsia" w:hAnsiTheme="majorHAnsi" w:cstheme="majorBidi"/>
      </w:rPr>
      <w:t>User Manual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B73F4F" w:rsidRPr="00B73F4F">
      <w:rPr>
        <w:rFonts w:asciiTheme="minorHAnsi" w:eastAsiaTheme="minorEastAsia" w:hAnsiTheme="minorHAnsi" w:cstheme="minorBidi"/>
      </w:rPr>
      <w:fldChar w:fldCharType="begin"/>
    </w:r>
    <w:r>
      <w:instrText xml:space="preserve"> PAGE   \* MERGEFORMAT </w:instrText>
    </w:r>
    <w:r w:rsidR="00B73F4F" w:rsidRPr="00B73F4F">
      <w:rPr>
        <w:rFonts w:asciiTheme="minorHAnsi" w:eastAsiaTheme="minorEastAsia" w:hAnsiTheme="minorHAnsi" w:cstheme="minorBidi"/>
      </w:rPr>
      <w:fldChar w:fldCharType="separate"/>
    </w:r>
    <w:r w:rsidR="003738E6" w:rsidRPr="003738E6">
      <w:rPr>
        <w:rFonts w:asciiTheme="majorHAnsi" w:eastAsiaTheme="majorEastAsia" w:hAnsiTheme="majorHAnsi" w:cstheme="majorBidi"/>
        <w:noProof/>
      </w:rPr>
      <w:t>28</w:t>
    </w:r>
    <w:r w:rsidR="00B73F4F">
      <w:rPr>
        <w:rFonts w:asciiTheme="majorHAnsi" w:eastAsiaTheme="majorEastAsia" w:hAnsiTheme="majorHAnsi" w:cstheme="majorBidi"/>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9EB" w:rsidRDefault="00B73F4F">
    <w:pPr>
      <w:pStyle w:val="Footer"/>
      <w:pBdr>
        <w:top w:val="thinThickSmallGap" w:sz="24" w:space="1" w:color="585858"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79479235"/>
        <w:temporary/>
        <w:showingPlcHdr/>
      </w:sdtPr>
      <w:sdtContent>
        <w:r w:rsidR="00DC49EB">
          <w:rPr>
            <w:rFonts w:asciiTheme="majorHAnsi" w:eastAsiaTheme="majorEastAsia" w:hAnsiTheme="majorHAnsi" w:cstheme="majorBidi"/>
          </w:rPr>
          <w:t>[Type text]</w:t>
        </w:r>
      </w:sdtContent>
    </w:sdt>
    <w:r w:rsidR="00DC49EB">
      <w:rPr>
        <w:rFonts w:asciiTheme="majorHAnsi" w:eastAsiaTheme="majorEastAsia" w:hAnsiTheme="majorHAnsi" w:cstheme="majorBidi"/>
      </w:rPr>
      <w:ptab w:relativeTo="margin" w:alignment="right" w:leader="none"/>
    </w:r>
    <w:r w:rsidR="00DC49EB">
      <w:rPr>
        <w:rFonts w:asciiTheme="majorHAnsi" w:eastAsiaTheme="majorEastAsia" w:hAnsiTheme="majorHAnsi" w:cstheme="majorBidi"/>
      </w:rPr>
      <w:t xml:space="preserve">Page </w:t>
    </w:r>
    <w:r w:rsidRPr="00B73F4F">
      <w:rPr>
        <w:rFonts w:asciiTheme="minorHAnsi" w:eastAsiaTheme="minorEastAsia" w:hAnsiTheme="minorHAnsi" w:cstheme="minorBidi"/>
      </w:rPr>
      <w:fldChar w:fldCharType="begin"/>
    </w:r>
    <w:r w:rsidR="00DC49EB">
      <w:instrText xml:space="preserve"> PAGE   \* MERGEFORMAT </w:instrText>
    </w:r>
    <w:r w:rsidRPr="00B73F4F">
      <w:rPr>
        <w:rFonts w:asciiTheme="minorHAnsi" w:eastAsiaTheme="minorEastAsia" w:hAnsiTheme="minorHAnsi" w:cstheme="minorBidi"/>
      </w:rPr>
      <w:fldChar w:fldCharType="separate"/>
    </w:r>
    <w:r w:rsidR="003738E6" w:rsidRPr="003738E6">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DC49EB" w:rsidRDefault="00DC49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9EB" w:rsidRDefault="00DC49EB" w:rsidP="00D67377">
      <w:r>
        <w:separator/>
      </w:r>
    </w:p>
  </w:footnote>
  <w:footnote w:type="continuationSeparator" w:id="0">
    <w:p w:rsidR="00DC49EB" w:rsidRDefault="00DC49EB" w:rsidP="00D67377">
      <w:r>
        <w:continuationSeparator/>
      </w:r>
    </w:p>
  </w:footnote>
  <w:footnote w:id="1">
    <w:p w:rsidR="00DC49EB" w:rsidRDefault="00DC49EB" w:rsidP="00317C1F">
      <w:pPr>
        <w:pStyle w:val="FootnoteText"/>
      </w:pPr>
      <w:r>
        <w:rPr>
          <w:rStyle w:val="FootnoteReference"/>
        </w:rPr>
        <w:footnoteRef/>
      </w:r>
      <w:r>
        <w:t xml:space="preserve"> Darkroom Pro is not required to benefit from Event Photo Emailer &amp; Facebook Uploader. Additional “Plug-ins” can be easily developed.</w:t>
      </w:r>
    </w:p>
  </w:footnote>
  <w:footnote w:id="2">
    <w:p w:rsidR="00DC49EB" w:rsidRDefault="00DC49EB" w:rsidP="00B27627">
      <w:pPr>
        <w:pStyle w:val="FootnoteText"/>
      </w:pPr>
      <w:r>
        <w:rPr>
          <w:rStyle w:val="FootnoteReference"/>
        </w:rPr>
        <w:footnoteRef/>
      </w:r>
      <w:r>
        <w:t xml:space="preserve"> For these services, the reply-to address must be consistent with the email service provider.</w:t>
      </w:r>
    </w:p>
  </w:footnote>
  <w:footnote w:id="3">
    <w:p w:rsidR="00DC49EB" w:rsidRDefault="00DC49EB" w:rsidP="00B27627">
      <w:pPr>
        <w:pStyle w:val="FootnoteText"/>
      </w:pPr>
      <w:r>
        <w:rPr>
          <w:rStyle w:val="FootnoteReference"/>
        </w:rPr>
        <w:footnoteRef/>
      </w:r>
      <w:r>
        <w:t xml:space="preserve"> The emailed individual will still get the photo but will have to have a Facebook account to follow the link.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9EB" w:rsidRDefault="00DC49EB">
    <w:pPr>
      <w:pStyle w:val="Header"/>
      <w:rPr>
        <w:b/>
        <w:sz w:val="20"/>
      </w:rPr>
    </w:pPr>
  </w:p>
  <w:p w:rsidR="00DC49EB" w:rsidRDefault="00DC49EB">
    <w:pPr>
      <w:pStyle w:val="Header"/>
      <w:jc w:val="right"/>
      <w:rPr>
        <w:b/>
        <w:sz w:val="20"/>
      </w:rPr>
    </w:pPr>
    <w:r>
      <w:rPr>
        <w:b/>
        <w:sz w:val="20"/>
      </w:rPr>
      <w:t>Revision Sheet</w:t>
    </w:r>
  </w:p>
  <w:p w:rsidR="00DC49EB" w:rsidRDefault="00DC49EB">
    <w:pPr>
      <w:pStyle w:val="Header"/>
      <w:pBdr>
        <w:top w:val="single" w:sz="12" w:space="1" w:color="auto"/>
      </w:pBdr>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9EB" w:rsidRDefault="00B73F4F">
    <w:pPr>
      <w:pStyle w:val="Header"/>
    </w:pPr>
    <w:sdt>
      <w:sdtPr>
        <w:rPr>
          <w:rFonts w:asciiTheme="majorHAnsi" w:eastAsiaTheme="majorEastAsia" w:hAnsiTheme="majorHAnsi" w:cstheme="majorBidi"/>
          <w:color w:val="DDDDDD" w:themeColor="accent1"/>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DC49EB">
          <w:rPr>
            <w:rFonts w:asciiTheme="majorHAnsi" w:eastAsiaTheme="majorEastAsia" w:hAnsiTheme="majorHAnsi" w:cstheme="majorBidi"/>
            <w:color w:val="DDDDDD" w:themeColor="accent1"/>
          </w:rPr>
          <w:t xml:space="preserve"> Software User Manual</w:t>
        </w:r>
      </w:sdtContent>
    </w:sdt>
    <w:r w:rsidR="00DC49EB">
      <w:rPr>
        <w:rFonts w:asciiTheme="majorHAnsi" w:eastAsiaTheme="majorEastAsia" w:hAnsiTheme="majorHAnsi" w:cstheme="majorBidi"/>
        <w:color w:val="DDDDDD" w:themeColor="accent1"/>
      </w:rPr>
      <w:ptab w:relativeTo="margin" w:alignment="right" w:leader="none"/>
    </w:r>
    <w:sdt>
      <w:sdtPr>
        <w:rPr>
          <w:rFonts w:asciiTheme="majorHAnsi" w:eastAsiaTheme="majorEastAsia" w:hAnsiTheme="majorHAnsi" w:cstheme="majorBidi"/>
          <w:color w:val="DDDDDD" w:themeColor="accent1"/>
        </w:rPr>
        <w:alias w:val="Date"/>
        <w:id w:val="78404859"/>
        <w:dataBinding w:prefixMappings="xmlns:ns0='http://schemas.microsoft.com/office/2006/coverPageProps'" w:xpath="/ns0:CoverPageProperties[1]/ns0:PublishDate[1]" w:storeItemID="{55AF091B-3C7A-41E3-B477-F2FDAA23CFDA}"/>
        <w:date w:fullDate="2010-08-21T00:00:00Z">
          <w:dateFormat w:val="MMMM d, yyyy"/>
          <w:lid w:val="en-US"/>
          <w:storeMappedDataAs w:val="dateTime"/>
          <w:calendar w:val="gregorian"/>
        </w:date>
      </w:sdtPr>
      <w:sdtContent>
        <w:r w:rsidR="00DC49EB">
          <w:rPr>
            <w:rFonts w:asciiTheme="majorHAnsi" w:eastAsiaTheme="majorEastAsia" w:hAnsiTheme="majorHAnsi" w:cstheme="majorBidi"/>
            <w:color w:val="DDDDDD" w:themeColor="accent1"/>
          </w:rPr>
          <w:t>August 21,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614EF"/>
    <w:multiLevelType w:val="hybridMultilevel"/>
    <w:tmpl w:val="72EEAAA4"/>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4680"/>
        </w:tabs>
        <w:ind w:left="4680" w:hanging="180"/>
      </w:pPr>
    </w:lvl>
    <w:lvl w:ilvl="2" w:tplc="FFFFFFFF" w:tentative="1">
      <w:start w:val="1"/>
      <w:numFmt w:val="lowerRoman"/>
      <w:lvlText w:val="%3."/>
      <w:lvlJc w:val="right"/>
      <w:pPr>
        <w:tabs>
          <w:tab w:val="num" w:pos="4680"/>
        </w:tabs>
        <w:ind w:left="4680" w:hanging="180"/>
      </w:pPr>
    </w:lvl>
    <w:lvl w:ilvl="3" w:tplc="FFFFFFFF" w:tentative="1">
      <w:start w:val="1"/>
      <w:numFmt w:val="decimal"/>
      <w:lvlText w:val="%4."/>
      <w:lvlJc w:val="left"/>
      <w:pPr>
        <w:tabs>
          <w:tab w:val="num" w:pos="4680"/>
        </w:tabs>
        <w:ind w:left="4680" w:hanging="180"/>
      </w:pPr>
    </w:lvl>
    <w:lvl w:ilvl="4" w:tplc="FFFFFFFF" w:tentative="1">
      <w:start w:val="1"/>
      <w:numFmt w:val="lowerLetter"/>
      <w:lvlText w:val="%5."/>
      <w:lvlJc w:val="left"/>
      <w:pPr>
        <w:tabs>
          <w:tab w:val="num" w:pos="4680"/>
        </w:tabs>
        <w:ind w:left="4680" w:hanging="18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
    <w:nsid w:val="0C6C3FC0"/>
    <w:multiLevelType w:val="hybridMultilevel"/>
    <w:tmpl w:val="80FE14AE"/>
    <w:lvl w:ilvl="0" w:tplc="228CBDF4">
      <w:start w:val="1"/>
      <w:numFmt w:val="bullet"/>
      <w:pStyle w:val="EP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15300E"/>
    <w:multiLevelType w:val="hybridMultilevel"/>
    <w:tmpl w:val="822EB5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7009B0"/>
    <w:multiLevelType w:val="hybridMultilevel"/>
    <w:tmpl w:val="CCF6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5">
    <w:nsid w:val="295F5796"/>
    <w:multiLevelType w:val="hybridMultilevel"/>
    <w:tmpl w:val="B660344C"/>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6">
    <w:nsid w:val="2DB2423F"/>
    <w:multiLevelType w:val="hybridMultilevel"/>
    <w:tmpl w:val="66AC2E5E"/>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nsid w:val="32F92E56"/>
    <w:multiLevelType w:val="hybridMultilevel"/>
    <w:tmpl w:val="C52A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6A7EF2"/>
    <w:multiLevelType w:val="hybridMultilevel"/>
    <w:tmpl w:val="991AE6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C24480"/>
    <w:multiLevelType w:val="hybridMultilevel"/>
    <w:tmpl w:val="3C8AC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C85B90"/>
    <w:multiLevelType w:val="hybridMultilevel"/>
    <w:tmpl w:val="C1880E4C"/>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1">
    <w:nsid w:val="491F7994"/>
    <w:multiLevelType w:val="hybridMultilevel"/>
    <w:tmpl w:val="038A20B0"/>
    <w:lvl w:ilvl="0" w:tplc="0E2E45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F37477"/>
    <w:multiLevelType w:val="hybridMultilevel"/>
    <w:tmpl w:val="7696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A1703F"/>
    <w:multiLevelType w:val="hybridMultilevel"/>
    <w:tmpl w:val="02D2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D5627A"/>
    <w:multiLevelType w:val="hybridMultilevel"/>
    <w:tmpl w:val="F3325FC8"/>
    <w:lvl w:ilvl="0" w:tplc="0D0AB448">
      <w:start w:val="1"/>
      <w:numFmt w:val="decimal"/>
      <w:pStyle w:val="Heading1"/>
      <w:lvlText w:val="%1."/>
      <w:lvlJc w:val="left"/>
      <w:pPr>
        <w:ind w:left="720" w:hanging="360"/>
      </w:pPr>
    </w:lvl>
    <w:lvl w:ilvl="1" w:tplc="0E2E4532">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EB28E9"/>
    <w:multiLevelType w:val="hybridMultilevel"/>
    <w:tmpl w:val="029A0F58"/>
    <w:lvl w:ilvl="0" w:tplc="6B9CB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AF396D"/>
    <w:multiLevelType w:val="hybridMultilevel"/>
    <w:tmpl w:val="67C66D02"/>
    <w:lvl w:ilvl="0" w:tplc="685E3BEE">
      <w:start w:val="1"/>
      <w:numFmt w:val="bullet"/>
      <w:pStyle w:val="EPEBulle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6EFF7E1E"/>
    <w:multiLevelType w:val="hybridMultilevel"/>
    <w:tmpl w:val="038A20B0"/>
    <w:lvl w:ilvl="0" w:tplc="0E2E45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5"/>
  </w:num>
  <w:num w:numId="5">
    <w:abstractNumId w:val="14"/>
  </w:num>
  <w:num w:numId="6">
    <w:abstractNumId w:val="11"/>
  </w:num>
  <w:num w:numId="7">
    <w:abstractNumId w:val="18"/>
  </w:num>
  <w:num w:numId="8">
    <w:abstractNumId w:val="14"/>
    <w:lvlOverride w:ilvl="0">
      <w:startOverride w:val="1"/>
    </w:lvlOverride>
  </w:num>
  <w:num w:numId="9">
    <w:abstractNumId w:val="1"/>
  </w:num>
  <w:num w:numId="10">
    <w:abstractNumId w:val="4"/>
  </w:num>
  <w:num w:numId="11">
    <w:abstractNumId w:val="15"/>
  </w:num>
  <w:num w:numId="12">
    <w:abstractNumId w:val="17"/>
  </w:num>
  <w:num w:numId="13">
    <w:abstractNumId w:val="2"/>
  </w:num>
  <w:num w:numId="14">
    <w:abstractNumId w:val="9"/>
  </w:num>
  <w:num w:numId="15">
    <w:abstractNumId w:val="12"/>
  </w:num>
  <w:num w:numId="16">
    <w:abstractNumId w:val="8"/>
  </w:num>
  <w:num w:numId="17">
    <w:abstractNumId w:val="3"/>
  </w:num>
  <w:num w:numId="18">
    <w:abstractNumId w:val="7"/>
  </w:num>
  <w:num w:numId="19">
    <w:abstractNumId w:val="13"/>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characterSpacingControl w:val="doNotCompress"/>
  <w:footnotePr>
    <w:footnote w:id="-1"/>
    <w:footnote w:id="0"/>
  </w:footnotePr>
  <w:endnotePr>
    <w:endnote w:id="-1"/>
    <w:endnote w:id="0"/>
  </w:endnotePr>
  <w:compat/>
  <w:rsids>
    <w:rsidRoot w:val="00926E8B"/>
    <w:rsid w:val="00010365"/>
    <w:rsid w:val="00030C99"/>
    <w:rsid w:val="00031CBC"/>
    <w:rsid w:val="0005303F"/>
    <w:rsid w:val="000B6C33"/>
    <w:rsid w:val="000E3466"/>
    <w:rsid w:val="00134E9A"/>
    <w:rsid w:val="0027097D"/>
    <w:rsid w:val="002B05D8"/>
    <w:rsid w:val="00317C1F"/>
    <w:rsid w:val="003738E6"/>
    <w:rsid w:val="003C66EA"/>
    <w:rsid w:val="0040635E"/>
    <w:rsid w:val="004361EE"/>
    <w:rsid w:val="00453F1D"/>
    <w:rsid w:val="00496F5F"/>
    <w:rsid w:val="004C5739"/>
    <w:rsid w:val="004C578A"/>
    <w:rsid w:val="004F3C40"/>
    <w:rsid w:val="00520D93"/>
    <w:rsid w:val="00687321"/>
    <w:rsid w:val="006E245A"/>
    <w:rsid w:val="0070602B"/>
    <w:rsid w:val="00753B13"/>
    <w:rsid w:val="007761C9"/>
    <w:rsid w:val="007B6104"/>
    <w:rsid w:val="007B7949"/>
    <w:rsid w:val="0083495A"/>
    <w:rsid w:val="00887AAE"/>
    <w:rsid w:val="008A57C4"/>
    <w:rsid w:val="00900C0E"/>
    <w:rsid w:val="00926E8B"/>
    <w:rsid w:val="00953EAA"/>
    <w:rsid w:val="00982B3B"/>
    <w:rsid w:val="009C2220"/>
    <w:rsid w:val="00AA69CE"/>
    <w:rsid w:val="00B27627"/>
    <w:rsid w:val="00B424F5"/>
    <w:rsid w:val="00B73F4F"/>
    <w:rsid w:val="00BB0D14"/>
    <w:rsid w:val="00BB626B"/>
    <w:rsid w:val="00C26CC8"/>
    <w:rsid w:val="00CA00AE"/>
    <w:rsid w:val="00CA4158"/>
    <w:rsid w:val="00D67377"/>
    <w:rsid w:val="00DC49EB"/>
    <w:rsid w:val="00DC7DD1"/>
    <w:rsid w:val="00E00DFD"/>
    <w:rsid w:val="00EF7D20"/>
    <w:rsid w:val="00F879F4"/>
    <w:rsid w:val="00FE6635"/>
    <w:rsid w:val="00FF538B"/>
    <w:rsid w:val="00FF7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fill="f" fillcolor="white">
      <v:fill color="white" on="f"/>
    </o:shapedefaults>
    <o:shapelayout v:ext="edit">
      <o:idmap v:ext="edit" data="1"/>
      <o:rules v:ext="edit">
        <o:r id="V:Rule2" type="connector" idref="#Straight Arrow Connector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377"/>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3C66EA"/>
    <w:pPr>
      <w:numPr>
        <w:numId w:val="5"/>
      </w:numPr>
      <w:spacing w:before="100" w:beforeAutospacing="1" w:after="100" w:afterAutospacing="1"/>
      <w:outlineLvl w:val="0"/>
    </w:pPr>
    <w:rPr>
      <w:rFonts w:asciiTheme="majorHAnsi" w:hAnsiTheme="majorHAnsi"/>
      <w:b/>
      <w:bCs/>
      <w:kern w:val="36"/>
      <w:sz w:val="48"/>
      <w:szCs w:val="48"/>
    </w:rPr>
  </w:style>
  <w:style w:type="paragraph" w:styleId="Heading2">
    <w:name w:val="heading 2"/>
    <w:basedOn w:val="Normal"/>
    <w:link w:val="Heading2Char"/>
    <w:qFormat/>
    <w:rsid w:val="003C66EA"/>
    <w:pPr>
      <w:spacing w:before="100" w:beforeAutospacing="1" w:after="100" w:afterAutospacing="1"/>
      <w:outlineLvl w:val="1"/>
    </w:pPr>
    <w:rPr>
      <w:rFonts w:asciiTheme="majorHAnsi" w:hAnsiTheme="majorHAnsi"/>
      <w:b/>
      <w:bCs/>
      <w:sz w:val="36"/>
      <w:szCs w:val="36"/>
    </w:rPr>
  </w:style>
  <w:style w:type="paragraph" w:styleId="Heading3">
    <w:name w:val="heading 3"/>
    <w:basedOn w:val="Normal"/>
    <w:link w:val="Heading3Char"/>
    <w:qFormat/>
    <w:rsid w:val="00753B13"/>
    <w:pPr>
      <w:keepNext/>
      <w:keepLines/>
      <w:spacing w:before="100" w:beforeAutospacing="1" w:after="100" w:afterAutospacing="1"/>
      <w:outlineLvl w:val="2"/>
    </w:pPr>
    <w:rPr>
      <w:rFonts w:asciiTheme="majorHAnsi" w:hAnsiTheme="majorHAns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66EA"/>
    <w:rPr>
      <w:rFonts w:asciiTheme="majorHAnsi" w:eastAsia="Times New Roman" w:hAnsiTheme="majorHAnsi" w:cs="Times New Roman"/>
      <w:b/>
      <w:bCs/>
      <w:kern w:val="36"/>
      <w:sz w:val="48"/>
      <w:szCs w:val="48"/>
    </w:rPr>
  </w:style>
  <w:style w:type="character" w:customStyle="1" w:styleId="Heading2Char">
    <w:name w:val="Heading 2 Char"/>
    <w:basedOn w:val="DefaultParagraphFont"/>
    <w:link w:val="Heading2"/>
    <w:rsid w:val="003C66EA"/>
    <w:rPr>
      <w:rFonts w:asciiTheme="majorHAnsi" w:eastAsia="Times New Roman" w:hAnsiTheme="majorHAnsi" w:cs="Times New Roman"/>
      <w:b/>
      <w:bCs/>
      <w:sz w:val="36"/>
      <w:szCs w:val="36"/>
    </w:rPr>
  </w:style>
  <w:style w:type="character" w:customStyle="1" w:styleId="Heading3Char">
    <w:name w:val="Heading 3 Char"/>
    <w:basedOn w:val="DefaultParagraphFont"/>
    <w:link w:val="Heading3"/>
    <w:rsid w:val="00753B13"/>
    <w:rPr>
      <w:rFonts w:asciiTheme="majorHAnsi" w:eastAsia="Times New Roman" w:hAnsiTheme="majorHAnsi" w:cs="Times New Roman"/>
      <w:b/>
      <w:bCs/>
      <w:sz w:val="27"/>
      <w:szCs w:val="27"/>
    </w:rPr>
  </w:style>
  <w:style w:type="paragraph" w:styleId="Header">
    <w:name w:val="header"/>
    <w:basedOn w:val="Normal"/>
    <w:link w:val="HeaderChar"/>
    <w:unhideWhenUsed/>
    <w:rsid w:val="00D67377"/>
    <w:pPr>
      <w:tabs>
        <w:tab w:val="center" w:pos="4680"/>
        <w:tab w:val="right" w:pos="9360"/>
      </w:tabs>
    </w:pPr>
  </w:style>
  <w:style w:type="character" w:customStyle="1" w:styleId="HeaderChar">
    <w:name w:val="Header Char"/>
    <w:basedOn w:val="DefaultParagraphFont"/>
    <w:link w:val="Header"/>
    <w:uiPriority w:val="99"/>
    <w:rsid w:val="00D6737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7377"/>
    <w:pPr>
      <w:tabs>
        <w:tab w:val="center" w:pos="4680"/>
        <w:tab w:val="right" w:pos="9360"/>
      </w:tabs>
    </w:pPr>
  </w:style>
  <w:style w:type="character" w:customStyle="1" w:styleId="FooterChar">
    <w:name w:val="Footer Char"/>
    <w:basedOn w:val="DefaultParagraphFont"/>
    <w:link w:val="Footer"/>
    <w:uiPriority w:val="99"/>
    <w:rsid w:val="00D6737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7377"/>
    <w:rPr>
      <w:rFonts w:ascii="Tahoma" w:hAnsi="Tahoma" w:cs="Tahoma"/>
      <w:sz w:val="16"/>
      <w:szCs w:val="16"/>
    </w:rPr>
  </w:style>
  <w:style w:type="character" w:customStyle="1" w:styleId="BalloonTextChar">
    <w:name w:val="Balloon Text Char"/>
    <w:basedOn w:val="DefaultParagraphFont"/>
    <w:link w:val="BalloonText"/>
    <w:uiPriority w:val="99"/>
    <w:semiHidden/>
    <w:rsid w:val="00D67377"/>
    <w:rPr>
      <w:rFonts w:ascii="Tahoma" w:eastAsia="Times New Roman" w:hAnsi="Tahoma" w:cs="Tahoma"/>
      <w:sz w:val="16"/>
      <w:szCs w:val="16"/>
    </w:rPr>
  </w:style>
  <w:style w:type="paragraph" w:styleId="Title">
    <w:name w:val="Title"/>
    <w:basedOn w:val="Normal"/>
    <w:next w:val="Normal"/>
    <w:link w:val="TitleChar"/>
    <w:uiPriority w:val="10"/>
    <w:qFormat/>
    <w:rsid w:val="00D67377"/>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D67377"/>
    <w:rPr>
      <w:rFonts w:asciiTheme="majorHAnsi" w:eastAsiaTheme="majorEastAsia" w:hAnsiTheme="majorHAnsi" w:cstheme="majorBidi"/>
      <w:color w:val="000000" w:themeColor="text2" w:themeShade="BF"/>
      <w:spacing w:val="5"/>
      <w:kern w:val="28"/>
      <w:sz w:val="52"/>
      <w:szCs w:val="52"/>
    </w:rPr>
  </w:style>
  <w:style w:type="paragraph" w:styleId="NoSpacing">
    <w:name w:val="No Spacing"/>
    <w:link w:val="NoSpacingChar"/>
    <w:uiPriority w:val="1"/>
    <w:qFormat/>
    <w:rsid w:val="00D673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67377"/>
    <w:rPr>
      <w:rFonts w:eastAsiaTheme="minorEastAsia"/>
      <w:lang w:eastAsia="ja-JP"/>
    </w:rPr>
  </w:style>
  <w:style w:type="character" w:styleId="PageNumber">
    <w:name w:val="page number"/>
    <w:basedOn w:val="DefaultParagraphFont"/>
    <w:rsid w:val="00FF538B"/>
  </w:style>
  <w:style w:type="paragraph" w:styleId="TOC1">
    <w:name w:val="toc 1"/>
    <w:basedOn w:val="Normal"/>
    <w:next w:val="Normal"/>
    <w:uiPriority w:val="39"/>
    <w:qFormat/>
    <w:rsid w:val="00453F1D"/>
    <w:pPr>
      <w:tabs>
        <w:tab w:val="right" w:leader="dot" w:pos="9360"/>
      </w:tabs>
      <w:overflowPunct w:val="0"/>
      <w:autoSpaceDE w:val="0"/>
      <w:autoSpaceDN w:val="0"/>
      <w:adjustRightInd w:val="0"/>
      <w:spacing w:before="120"/>
      <w:textAlignment w:val="baseline"/>
    </w:pPr>
    <w:rPr>
      <w:b/>
      <w:i/>
      <w:sz w:val="22"/>
      <w:szCs w:val="20"/>
    </w:rPr>
  </w:style>
  <w:style w:type="paragraph" w:styleId="TOC2">
    <w:name w:val="toc 2"/>
    <w:basedOn w:val="Normal"/>
    <w:next w:val="Normal"/>
    <w:uiPriority w:val="39"/>
    <w:qFormat/>
    <w:rsid w:val="00453F1D"/>
    <w:pPr>
      <w:tabs>
        <w:tab w:val="right" w:leader="dot" w:pos="9360"/>
      </w:tabs>
      <w:overflowPunct w:val="0"/>
      <w:autoSpaceDE w:val="0"/>
      <w:autoSpaceDN w:val="0"/>
      <w:adjustRightInd w:val="0"/>
      <w:spacing w:before="120"/>
      <w:ind w:left="240"/>
      <w:textAlignment w:val="baseline"/>
    </w:pPr>
    <w:rPr>
      <w:b/>
      <w:sz w:val="22"/>
      <w:szCs w:val="20"/>
    </w:rPr>
  </w:style>
  <w:style w:type="paragraph" w:styleId="TOC3">
    <w:name w:val="toc 3"/>
    <w:basedOn w:val="Normal"/>
    <w:next w:val="Normal"/>
    <w:uiPriority w:val="39"/>
    <w:qFormat/>
    <w:rsid w:val="00453F1D"/>
    <w:pPr>
      <w:tabs>
        <w:tab w:val="right" w:leader="dot" w:pos="9360"/>
      </w:tabs>
      <w:overflowPunct w:val="0"/>
      <w:autoSpaceDE w:val="0"/>
      <w:autoSpaceDN w:val="0"/>
      <w:adjustRightInd w:val="0"/>
      <w:ind w:left="480"/>
      <w:textAlignment w:val="baseline"/>
    </w:pPr>
    <w:rPr>
      <w:sz w:val="20"/>
      <w:szCs w:val="20"/>
    </w:rPr>
  </w:style>
  <w:style w:type="table" w:styleId="TableGrid">
    <w:name w:val="Table Grid"/>
    <w:basedOn w:val="TableNormal"/>
    <w:uiPriority w:val="59"/>
    <w:rsid w:val="004C57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List-Accent2">
    <w:name w:val="Light List Accent 2"/>
    <w:basedOn w:val="TableNormal"/>
    <w:uiPriority w:val="61"/>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Grid-Accent1">
    <w:name w:val="Light Grid Accent 1"/>
    <w:basedOn w:val="TableNormal"/>
    <w:uiPriority w:val="62"/>
    <w:rsid w:val="00F879F4"/>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TOCHeading">
    <w:name w:val="TOC Heading"/>
    <w:basedOn w:val="Heading1"/>
    <w:next w:val="Normal"/>
    <w:uiPriority w:val="39"/>
    <w:semiHidden/>
    <w:unhideWhenUsed/>
    <w:qFormat/>
    <w:rsid w:val="008A57C4"/>
    <w:pPr>
      <w:keepNext/>
      <w:keepLines/>
      <w:numPr>
        <w:numId w:val="0"/>
      </w:numPr>
      <w:spacing w:before="480" w:beforeAutospacing="0" w:after="0" w:afterAutospacing="0" w:line="276" w:lineRule="auto"/>
      <w:outlineLvl w:val="9"/>
    </w:pPr>
    <w:rPr>
      <w:rFonts w:eastAsiaTheme="majorEastAsia" w:cstheme="majorBidi"/>
      <w:color w:val="A5A5A5" w:themeColor="accent1" w:themeShade="BF"/>
      <w:kern w:val="0"/>
      <w:sz w:val="28"/>
      <w:szCs w:val="28"/>
      <w:lang w:eastAsia="ja-JP"/>
    </w:rPr>
  </w:style>
  <w:style w:type="character" w:styleId="Hyperlink">
    <w:name w:val="Hyperlink"/>
    <w:basedOn w:val="DefaultParagraphFont"/>
    <w:uiPriority w:val="99"/>
    <w:unhideWhenUsed/>
    <w:rsid w:val="008A57C4"/>
    <w:rPr>
      <w:color w:val="5F5F5F" w:themeColor="hyperlink"/>
      <w:u w:val="single"/>
    </w:rPr>
  </w:style>
  <w:style w:type="paragraph" w:customStyle="1" w:styleId="EPEIntructions">
    <w:name w:val="EPE Intructions"/>
    <w:basedOn w:val="ListParagraph"/>
    <w:link w:val="EPEIntructionsChar"/>
    <w:qFormat/>
    <w:rsid w:val="00317C1F"/>
    <w:pPr>
      <w:spacing w:after="200" w:line="276" w:lineRule="auto"/>
      <w:ind w:left="0"/>
      <w:jc w:val="both"/>
    </w:pPr>
    <w:rPr>
      <w:rFonts w:eastAsiaTheme="minorEastAsia" w:cstheme="minorBidi"/>
      <w:szCs w:val="22"/>
    </w:rPr>
  </w:style>
  <w:style w:type="character" w:customStyle="1" w:styleId="EPEIntructionsChar">
    <w:name w:val="EPE Intructions Char"/>
    <w:basedOn w:val="DefaultParagraphFont"/>
    <w:link w:val="EPEIntructions"/>
    <w:rsid w:val="00317C1F"/>
    <w:rPr>
      <w:rFonts w:ascii="Times New Roman" w:eastAsiaTheme="minorEastAsia" w:hAnsi="Times New Roman"/>
      <w:sz w:val="24"/>
    </w:rPr>
  </w:style>
  <w:style w:type="paragraph" w:styleId="ListParagraph">
    <w:name w:val="List Paragraph"/>
    <w:basedOn w:val="Normal"/>
    <w:link w:val="ListParagraphChar"/>
    <w:uiPriority w:val="34"/>
    <w:qFormat/>
    <w:rsid w:val="00317C1F"/>
    <w:pPr>
      <w:ind w:left="720"/>
      <w:contextualSpacing/>
    </w:pPr>
  </w:style>
  <w:style w:type="paragraph" w:customStyle="1" w:styleId="EPEBullet">
    <w:name w:val="EPE Bullet"/>
    <w:basedOn w:val="Normal"/>
    <w:link w:val="EPEBulletChar"/>
    <w:rsid w:val="00317C1F"/>
    <w:pPr>
      <w:numPr>
        <w:numId w:val="9"/>
      </w:numPr>
    </w:pPr>
    <w:rPr>
      <w:rFonts w:eastAsiaTheme="minorEastAsia"/>
      <w:b/>
    </w:rPr>
  </w:style>
  <w:style w:type="character" w:customStyle="1" w:styleId="EPEBulletChar">
    <w:name w:val="EPE Bullet Char"/>
    <w:basedOn w:val="DefaultParagraphFont"/>
    <w:link w:val="EPEBullet"/>
    <w:rsid w:val="00317C1F"/>
    <w:rPr>
      <w:rFonts w:ascii="Times New Roman" w:eastAsiaTheme="minorEastAsia" w:hAnsi="Times New Roman" w:cs="Times New Roman"/>
      <w:b/>
      <w:sz w:val="24"/>
      <w:szCs w:val="24"/>
    </w:rPr>
  </w:style>
  <w:style w:type="paragraph" w:styleId="FootnoteText">
    <w:name w:val="footnote text"/>
    <w:basedOn w:val="Normal"/>
    <w:link w:val="FootnoteTextChar"/>
    <w:uiPriority w:val="99"/>
    <w:semiHidden/>
    <w:unhideWhenUsed/>
    <w:rsid w:val="00317C1F"/>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317C1F"/>
    <w:rPr>
      <w:rFonts w:eastAsiaTheme="minorEastAsia"/>
      <w:sz w:val="20"/>
      <w:szCs w:val="20"/>
    </w:rPr>
  </w:style>
  <w:style w:type="character" w:styleId="FootnoteReference">
    <w:name w:val="footnote reference"/>
    <w:basedOn w:val="DefaultParagraphFont"/>
    <w:uiPriority w:val="99"/>
    <w:semiHidden/>
    <w:unhideWhenUsed/>
    <w:rsid w:val="00317C1F"/>
    <w:rPr>
      <w:vertAlign w:val="superscript"/>
    </w:rPr>
  </w:style>
  <w:style w:type="paragraph" w:customStyle="1" w:styleId="EPESubtitle">
    <w:name w:val="EPE Subtitle"/>
    <w:basedOn w:val="Subtitle"/>
    <w:link w:val="EPESubtitleChar"/>
    <w:qFormat/>
    <w:rsid w:val="00687321"/>
    <w:pPr>
      <w:spacing w:before="120" w:after="200" w:line="276" w:lineRule="auto"/>
      <w:jc w:val="center"/>
    </w:pPr>
    <w:rPr>
      <w:b/>
      <w:i w:val="0"/>
      <w:sz w:val="36"/>
      <w:u w:val="single"/>
    </w:rPr>
  </w:style>
  <w:style w:type="character" w:customStyle="1" w:styleId="EPESubtitleChar">
    <w:name w:val="EPE Subtitle Char"/>
    <w:basedOn w:val="SubtitleChar"/>
    <w:link w:val="EPESubtitle"/>
    <w:rsid w:val="00687321"/>
    <w:rPr>
      <w:rFonts w:asciiTheme="majorHAnsi" w:eastAsiaTheme="majorEastAsia" w:hAnsiTheme="majorHAnsi" w:cstheme="majorBidi"/>
      <w:b/>
      <w:i w:val="0"/>
      <w:iCs/>
      <w:color w:val="DDDDDD" w:themeColor="accent1"/>
      <w:spacing w:val="15"/>
      <w:sz w:val="36"/>
      <w:szCs w:val="24"/>
      <w:u w:val="single"/>
    </w:rPr>
  </w:style>
  <w:style w:type="paragraph" w:styleId="Subtitle">
    <w:name w:val="Subtitle"/>
    <w:basedOn w:val="Normal"/>
    <w:next w:val="Normal"/>
    <w:link w:val="SubtitleChar"/>
    <w:uiPriority w:val="11"/>
    <w:qFormat/>
    <w:rsid w:val="00687321"/>
    <w:pPr>
      <w:numPr>
        <w:ilvl w:val="1"/>
      </w:numPr>
    </w:pPr>
    <w:rPr>
      <w:rFonts w:asciiTheme="majorHAnsi" w:eastAsiaTheme="majorEastAsia" w:hAnsiTheme="majorHAnsi" w:cstheme="majorBidi"/>
      <w:i/>
      <w:iCs/>
      <w:color w:val="DDDDDD" w:themeColor="accent1"/>
      <w:spacing w:val="15"/>
    </w:rPr>
  </w:style>
  <w:style w:type="character" w:customStyle="1" w:styleId="SubtitleChar">
    <w:name w:val="Subtitle Char"/>
    <w:basedOn w:val="DefaultParagraphFont"/>
    <w:link w:val="Subtitle"/>
    <w:uiPriority w:val="11"/>
    <w:rsid w:val="00687321"/>
    <w:rPr>
      <w:rFonts w:asciiTheme="majorHAnsi" w:eastAsiaTheme="majorEastAsia" w:hAnsiTheme="majorHAnsi" w:cstheme="majorBidi"/>
      <w:i/>
      <w:iCs/>
      <w:color w:val="DDDDDD" w:themeColor="accent1"/>
      <w:spacing w:val="15"/>
      <w:sz w:val="24"/>
      <w:szCs w:val="24"/>
    </w:rPr>
  </w:style>
  <w:style w:type="character" w:styleId="Strong">
    <w:name w:val="Strong"/>
    <w:aliases w:val="EPE Strong Subtitle"/>
    <w:basedOn w:val="DefaultParagraphFont"/>
    <w:uiPriority w:val="22"/>
    <w:qFormat/>
    <w:rsid w:val="00687321"/>
    <w:rPr>
      <w:rFonts w:cs="Times New Roman"/>
      <w:b/>
      <w:bCs/>
      <w:sz w:val="32"/>
    </w:rPr>
  </w:style>
  <w:style w:type="character" w:styleId="IntenseEmphasis">
    <w:name w:val="Intense Emphasis"/>
    <w:basedOn w:val="DefaultParagraphFont"/>
    <w:uiPriority w:val="21"/>
    <w:rsid w:val="00687321"/>
    <w:rPr>
      <w:rFonts w:cs="Times New Roman"/>
      <w:b/>
      <w:bCs/>
      <w:i/>
      <w:iCs/>
      <w:color w:val="DDDDDD" w:themeColor="accent1"/>
    </w:rPr>
  </w:style>
  <w:style w:type="paragraph" w:styleId="Quote">
    <w:name w:val="Quote"/>
    <w:basedOn w:val="Normal"/>
    <w:next w:val="Normal"/>
    <w:link w:val="QuoteChar"/>
    <w:uiPriority w:val="29"/>
    <w:qFormat/>
    <w:rsid w:val="00687321"/>
    <w:pPr>
      <w:spacing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687321"/>
    <w:rPr>
      <w:rFonts w:eastAsiaTheme="minorEastAsia"/>
      <w:i/>
      <w:iCs/>
      <w:color w:val="000000" w:themeColor="text1"/>
    </w:rPr>
  </w:style>
  <w:style w:type="paragraph" w:customStyle="1" w:styleId="EPECaption">
    <w:name w:val="EPE Caption"/>
    <w:basedOn w:val="Normal"/>
    <w:link w:val="EPECaptionChar"/>
    <w:qFormat/>
    <w:rsid w:val="00687321"/>
    <w:pPr>
      <w:jc w:val="center"/>
    </w:pPr>
    <w:rPr>
      <w:rFonts w:eastAsiaTheme="minorEastAsia"/>
      <w:b/>
    </w:rPr>
  </w:style>
  <w:style w:type="character" w:customStyle="1" w:styleId="EPECaptionChar">
    <w:name w:val="EPE Caption Char"/>
    <w:basedOn w:val="DefaultParagraphFont"/>
    <w:link w:val="EPECaption"/>
    <w:rsid w:val="00687321"/>
    <w:rPr>
      <w:rFonts w:ascii="Times New Roman" w:eastAsiaTheme="minorEastAsia" w:hAnsi="Times New Roman" w:cs="Times New Roman"/>
      <w:b/>
      <w:sz w:val="24"/>
      <w:szCs w:val="24"/>
    </w:rPr>
  </w:style>
  <w:style w:type="character" w:customStyle="1" w:styleId="ListParagraphChar">
    <w:name w:val="List Paragraph Char"/>
    <w:basedOn w:val="DefaultParagraphFont"/>
    <w:link w:val="ListParagraph"/>
    <w:uiPriority w:val="34"/>
    <w:rsid w:val="00687321"/>
    <w:rPr>
      <w:rFonts w:ascii="Times New Roman" w:eastAsia="Times New Roman" w:hAnsi="Times New Roman" w:cs="Times New Roman"/>
      <w:sz w:val="24"/>
      <w:szCs w:val="24"/>
    </w:rPr>
  </w:style>
  <w:style w:type="paragraph" w:customStyle="1" w:styleId="NormalHood">
    <w:name w:val="NormalHood"/>
    <w:basedOn w:val="Normal"/>
    <w:link w:val="NormalHoodChar"/>
    <w:autoRedefine/>
    <w:rsid w:val="00B27627"/>
    <w:pPr>
      <w:jc w:val="center"/>
    </w:pPr>
    <w:rPr>
      <w:rFonts w:eastAsiaTheme="minorEastAsia"/>
      <w:b/>
    </w:rPr>
  </w:style>
  <w:style w:type="character" w:styleId="SubtleReference">
    <w:name w:val="Subtle Reference"/>
    <w:basedOn w:val="DefaultParagraphFont"/>
    <w:uiPriority w:val="31"/>
    <w:qFormat/>
    <w:rsid w:val="00B27627"/>
    <w:rPr>
      <w:smallCaps/>
      <w:color w:val="B2B2B2" w:themeColor="accent2"/>
      <w:u w:val="single"/>
    </w:rPr>
  </w:style>
  <w:style w:type="character" w:customStyle="1" w:styleId="NormalHoodChar">
    <w:name w:val="NormalHood Char"/>
    <w:basedOn w:val="DefaultParagraphFont"/>
    <w:link w:val="NormalHood"/>
    <w:rsid w:val="00B27627"/>
    <w:rPr>
      <w:rFonts w:ascii="Times New Roman" w:eastAsiaTheme="minorEastAsia" w:hAnsi="Times New Roman" w:cs="Times New Roman"/>
      <w:b/>
      <w:sz w:val="24"/>
      <w:szCs w:val="24"/>
    </w:rPr>
  </w:style>
  <w:style w:type="table" w:styleId="LightList-Accent1">
    <w:name w:val="Light List Accent 1"/>
    <w:basedOn w:val="TableNormal"/>
    <w:uiPriority w:val="61"/>
    <w:rsid w:val="00B27627"/>
    <w:pPr>
      <w:spacing w:after="0" w:line="240" w:lineRule="auto"/>
    </w:pPr>
    <w:rPr>
      <w:rFonts w:eastAsiaTheme="minorEastAsia"/>
    </w:r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character" w:customStyle="1" w:styleId="apple-style-span">
    <w:name w:val="apple-style-span"/>
    <w:basedOn w:val="DefaultParagraphFont"/>
    <w:rsid w:val="00B27627"/>
  </w:style>
  <w:style w:type="character" w:customStyle="1" w:styleId="apple-converted-space">
    <w:name w:val="apple-converted-space"/>
    <w:basedOn w:val="DefaultParagraphFont"/>
    <w:rsid w:val="00B27627"/>
  </w:style>
  <w:style w:type="paragraph" w:customStyle="1" w:styleId="EPEBullet2">
    <w:name w:val="EPE Bullet 2"/>
    <w:basedOn w:val="EPEIntructions"/>
    <w:link w:val="EPEBullet2Char"/>
    <w:qFormat/>
    <w:rsid w:val="00753B13"/>
    <w:pPr>
      <w:numPr>
        <w:numId w:val="20"/>
      </w:numPr>
    </w:pPr>
  </w:style>
  <w:style w:type="paragraph" w:customStyle="1" w:styleId="FigureText">
    <w:name w:val="Figure Text"/>
    <w:basedOn w:val="EPEIntructions"/>
    <w:link w:val="FigureTextChar"/>
    <w:qFormat/>
    <w:rsid w:val="00753B13"/>
    <w:pPr>
      <w:jc w:val="center"/>
    </w:pPr>
    <w:rPr>
      <w:b/>
    </w:rPr>
  </w:style>
  <w:style w:type="character" w:customStyle="1" w:styleId="EPEBullet2Char">
    <w:name w:val="EPE Bullet 2 Char"/>
    <w:basedOn w:val="EPEIntructionsChar"/>
    <w:link w:val="EPEBullet2"/>
    <w:rsid w:val="00753B13"/>
    <w:rPr>
      <w:rFonts w:ascii="Times New Roman" w:eastAsiaTheme="minorEastAsia" w:hAnsi="Times New Roman"/>
      <w:sz w:val="24"/>
    </w:rPr>
  </w:style>
  <w:style w:type="character" w:customStyle="1" w:styleId="FigureTextChar">
    <w:name w:val="Figure Text Char"/>
    <w:basedOn w:val="EPEIntructionsChar"/>
    <w:link w:val="FigureText"/>
    <w:rsid w:val="00753B13"/>
    <w:rPr>
      <w:rFonts w:ascii="Times New Roman" w:eastAsiaTheme="minorEastAsia" w:hAnsi="Times New Roman"/>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377"/>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3C66EA"/>
    <w:pPr>
      <w:numPr>
        <w:numId w:val="5"/>
      </w:numPr>
      <w:spacing w:before="100" w:beforeAutospacing="1" w:after="100" w:afterAutospacing="1"/>
      <w:outlineLvl w:val="0"/>
    </w:pPr>
    <w:rPr>
      <w:rFonts w:asciiTheme="majorHAnsi" w:hAnsiTheme="majorHAnsi"/>
      <w:b/>
      <w:bCs/>
      <w:kern w:val="36"/>
      <w:sz w:val="48"/>
      <w:szCs w:val="48"/>
    </w:rPr>
  </w:style>
  <w:style w:type="paragraph" w:styleId="Heading2">
    <w:name w:val="heading 2"/>
    <w:basedOn w:val="Normal"/>
    <w:link w:val="Heading2Char"/>
    <w:qFormat/>
    <w:rsid w:val="003C66EA"/>
    <w:pPr>
      <w:spacing w:before="100" w:beforeAutospacing="1" w:after="100" w:afterAutospacing="1"/>
      <w:outlineLvl w:val="1"/>
    </w:pPr>
    <w:rPr>
      <w:rFonts w:asciiTheme="majorHAnsi" w:hAnsiTheme="majorHAnsi"/>
      <w:b/>
      <w:bCs/>
      <w:sz w:val="36"/>
      <w:szCs w:val="36"/>
    </w:rPr>
  </w:style>
  <w:style w:type="paragraph" w:styleId="Heading3">
    <w:name w:val="heading 3"/>
    <w:basedOn w:val="Normal"/>
    <w:link w:val="Heading3Char"/>
    <w:qFormat/>
    <w:rsid w:val="00753B13"/>
    <w:pPr>
      <w:keepNext/>
      <w:keepLines/>
      <w:spacing w:before="100" w:beforeAutospacing="1" w:after="100" w:afterAutospacing="1"/>
      <w:outlineLvl w:val="2"/>
    </w:pPr>
    <w:rPr>
      <w:rFonts w:asciiTheme="majorHAnsi" w:hAnsiTheme="majorHAns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66EA"/>
    <w:rPr>
      <w:rFonts w:asciiTheme="majorHAnsi" w:eastAsia="Times New Roman" w:hAnsiTheme="majorHAnsi" w:cs="Times New Roman"/>
      <w:b/>
      <w:bCs/>
      <w:kern w:val="36"/>
      <w:sz w:val="48"/>
      <w:szCs w:val="48"/>
    </w:rPr>
  </w:style>
  <w:style w:type="character" w:customStyle="1" w:styleId="Heading2Char">
    <w:name w:val="Heading 2 Char"/>
    <w:basedOn w:val="DefaultParagraphFont"/>
    <w:link w:val="Heading2"/>
    <w:rsid w:val="003C66EA"/>
    <w:rPr>
      <w:rFonts w:asciiTheme="majorHAnsi" w:eastAsia="Times New Roman" w:hAnsiTheme="majorHAnsi" w:cs="Times New Roman"/>
      <w:b/>
      <w:bCs/>
      <w:sz w:val="36"/>
      <w:szCs w:val="36"/>
    </w:rPr>
  </w:style>
  <w:style w:type="character" w:customStyle="1" w:styleId="Heading3Char">
    <w:name w:val="Heading 3 Char"/>
    <w:basedOn w:val="DefaultParagraphFont"/>
    <w:link w:val="Heading3"/>
    <w:rsid w:val="00753B13"/>
    <w:rPr>
      <w:rFonts w:asciiTheme="majorHAnsi" w:eastAsia="Times New Roman" w:hAnsiTheme="majorHAnsi" w:cs="Times New Roman"/>
      <w:b/>
      <w:bCs/>
      <w:sz w:val="27"/>
      <w:szCs w:val="27"/>
    </w:rPr>
  </w:style>
  <w:style w:type="paragraph" w:styleId="Header">
    <w:name w:val="header"/>
    <w:basedOn w:val="Normal"/>
    <w:link w:val="HeaderChar"/>
    <w:unhideWhenUsed/>
    <w:rsid w:val="00D67377"/>
    <w:pPr>
      <w:tabs>
        <w:tab w:val="center" w:pos="4680"/>
        <w:tab w:val="right" w:pos="9360"/>
      </w:tabs>
    </w:pPr>
  </w:style>
  <w:style w:type="character" w:customStyle="1" w:styleId="HeaderChar">
    <w:name w:val="Header Char"/>
    <w:basedOn w:val="DefaultParagraphFont"/>
    <w:link w:val="Header"/>
    <w:uiPriority w:val="99"/>
    <w:rsid w:val="00D6737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7377"/>
    <w:pPr>
      <w:tabs>
        <w:tab w:val="center" w:pos="4680"/>
        <w:tab w:val="right" w:pos="9360"/>
      </w:tabs>
    </w:pPr>
  </w:style>
  <w:style w:type="character" w:customStyle="1" w:styleId="FooterChar">
    <w:name w:val="Footer Char"/>
    <w:basedOn w:val="DefaultParagraphFont"/>
    <w:link w:val="Footer"/>
    <w:uiPriority w:val="99"/>
    <w:rsid w:val="00D6737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7377"/>
    <w:rPr>
      <w:rFonts w:ascii="Tahoma" w:hAnsi="Tahoma" w:cs="Tahoma"/>
      <w:sz w:val="16"/>
      <w:szCs w:val="16"/>
    </w:rPr>
  </w:style>
  <w:style w:type="character" w:customStyle="1" w:styleId="BalloonTextChar">
    <w:name w:val="Balloon Text Char"/>
    <w:basedOn w:val="DefaultParagraphFont"/>
    <w:link w:val="BalloonText"/>
    <w:uiPriority w:val="99"/>
    <w:semiHidden/>
    <w:rsid w:val="00D67377"/>
    <w:rPr>
      <w:rFonts w:ascii="Tahoma" w:eastAsia="Times New Roman" w:hAnsi="Tahoma" w:cs="Tahoma"/>
      <w:sz w:val="16"/>
      <w:szCs w:val="16"/>
    </w:rPr>
  </w:style>
  <w:style w:type="paragraph" w:styleId="Title">
    <w:name w:val="Title"/>
    <w:basedOn w:val="Normal"/>
    <w:next w:val="Normal"/>
    <w:link w:val="TitleChar"/>
    <w:uiPriority w:val="10"/>
    <w:qFormat/>
    <w:rsid w:val="00D67377"/>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D67377"/>
    <w:rPr>
      <w:rFonts w:asciiTheme="majorHAnsi" w:eastAsiaTheme="majorEastAsia" w:hAnsiTheme="majorHAnsi" w:cstheme="majorBidi"/>
      <w:color w:val="000000" w:themeColor="text2" w:themeShade="BF"/>
      <w:spacing w:val="5"/>
      <w:kern w:val="28"/>
      <w:sz w:val="52"/>
      <w:szCs w:val="52"/>
    </w:rPr>
  </w:style>
  <w:style w:type="paragraph" w:styleId="NoSpacing">
    <w:name w:val="No Spacing"/>
    <w:link w:val="NoSpacingChar"/>
    <w:uiPriority w:val="1"/>
    <w:qFormat/>
    <w:rsid w:val="00D673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67377"/>
    <w:rPr>
      <w:rFonts w:eastAsiaTheme="minorEastAsia"/>
      <w:lang w:eastAsia="ja-JP"/>
    </w:rPr>
  </w:style>
  <w:style w:type="character" w:styleId="PageNumber">
    <w:name w:val="page number"/>
    <w:basedOn w:val="DefaultParagraphFont"/>
    <w:rsid w:val="00FF538B"/>
  </w:style>
  <w:style w:type="paragraph" w:styleId="TOC1">
    <w:name w:val="toc 1"/>
    <w:basedOn w:val="Normal"/>
    <w:next w:val="Normal"/>
    <w:uiPriority w:val="39"/>
    <w:rsid w:val="00453F1D"/>
    <w:pPr>
      <w:tabs>
        <w:tab w:val="right" w:leader="dot" w:pos="9360"/>
      </w:tabs>
      <w:overflowPunct w:val="0"/>
      <w:autoSpaceDE w:val="0"/>
      <w:autoSpaceDN w:val="0"/>
      <w:adjustRightInd w:val="0"/>
      <w:spacing w:before="120"/>
      <w:textAlignment w:val="baseline"/>
    </w:pPr>
    <w:rPr>
      <w:b/>
      <w:i/>
      <w:sz w:val="22"/>
      <w:szCs w:val="20"/>
    </w:rPr>
  </w:style>
  <w:style w:type="paragraph" w:styleId="TOC2">
    <w:name w:val="toc 2"/>
    <w:basedOn w:val="Normal"/>
    <w:next w:val="Normal"/>
    <w:uiPriority w:val="39"/>
    <w:rsid w:val="00453F1D"/>
    <w:pPr>
      <w:tabs>
        <w:tab w:val="right" w:leader="dot" w:pos="9360"/>
      </w:tabs>
      <w:overflowPunct w:val="0"/>
      <w:autoSpaceDE w:val="0"/>
      <w:autoSpaceDN w:val="0"/>
      <w:adjustRightInd w:val="0"/>
      <w:spacing w:before="120"/>
      <w:ind w:left="240"/>
      <w:textAlignment w:val="baseline"/>
    </w:pPr>
    <w:rPr>
      <w:b/>
      <w:sz w:val="22"/>
      <w:szCs w:val="20"/>
    </w:rPr>
  </w:style>
  <w:style w:type="paragraph" w:styleId="TOC3">
    <w:name w:val="toc 3"/>
    <w:basedOn w:val="Normal"/>
    <w:next w:val="Normal"/>
    <w:uiPriority w:val="39"/>
    <w:rsid w:val="00453F1D"/>
    <w:pPr>
      <w:tabs>
        <w:tab w:val="right" w:leader="dot" w:pos="9360"/>
      </w:tabs>
      <w:overflowPunct w:val="0"/>
      <w:autoSpaceDE w:val="0"/>
      <w:autoSpaceDN w:val="0"/>
      <w:adjustRightInd w:val="0"/>
      <w:ind w:left="480"/>
      <w:textAlignment w:val="baseline"/>
    </w:pPr>
    <w:rPr>
      <w:sz w:val="20"/>
      <w:szCs w:val="20"/>
    </w:rPr>
  </w:style>
  <w:style w:type="table" w:styleId="TableGrid">
    <w:name w:val="Table Grid"/>
    <w:basedOn w:val="TableNormal"/>
    <w:uiPriority w:val="59"/>
    <w:rsid w:val="004C57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List-Accent2">
    <w:name w:val="Light List Accent 2"/>
    <w:basedOn w:val="TableNormal"/>
    <w:uiPriority w:val="61"/>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Grid-Accent1">
    <w:name w:val="Light Grid Accent 1"/>
    <w:basedOn w:val="TableNormal"/>
    <w:uiPriority w:val="62"/>
    <w:rsid w:val="00F879F4"/>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TOCHeading">
    <w:name w:val="TOC Heading"/>
    <w:basedOn w:val="Heading1"/>
    <w:next w:val="Normal"/>
    <w:uiPriority w:val="39"/>
    <w:semiHidden/>
    <w:unhideWhenUsed/>
    <w:qFormat/>
    <w:rsid w:val="008A57C4"/>
    <w:pPr>
      <w:keepNext/>
      <w:keepLines/>
      <w:numPr>
        <w:numId w:val="0"/>
      </w:numPr>
      <w:spacing w:before="480" w:beforeAutospacing="0" w:after="0" w:afterAutospacing="0" w:line="276" w:lineRule="auto"/>
      <w:outlineLvl w:val="9"/>
    </w:pPr>
    <w:rPr>
      <w:rFonts w:eastAsiaTheme="majorEastAsia" w:cstheme="majorBidi"/>
      <w:color w:val="A5A5A5" w:themeColor="accent1" w:themeShade="BF"/>
      <w:kern w:val="0"/>
      <w:sz w:val="28"/>
      <w:szCs w:val="28"/>
      <w:lang w:eastAsia="ja-JP"/>
    </w:rPr>
  </w:style>
  <w:style w:type="character" w:styleId="Hyperlink">
    <w:name w:val="Hyperlink"/>
    <w:basedOn w:val="DefaultParagraphFont"/>
    <w:uiPriority w:val="99"/>
    <w:unhideWhenUsed/>
    <w:rsid w:val="008A57C4"/>
    <w:rPr>
      <w:color w:val="5F5F5F" w:themeColor="hyperlink"/>
      <w:u w:val="single"/>
    </w:rPr>
  </w:style>
  <w:style w:type="paragraph" w:customStyle="1" w:styleId="EPEIntructions">
    <w:name w:val="EPE Intructions"/>
    <w:basedOn w:val="ListParagraph"/>
    <w:link w:val="EPEIntructionsChar"/>
    <w:qFormat/>
    <w:rsid w:val="00317C1F"/>
    <w:pPr>
      <w:spacing w:after="200" w:line="276" w:lineRule="auto"/>
      <w:ind w:left="0"/>
      <w:jc w:val="both"/>
    </w:pPr>
    <w:rPr>
      <w:rFonts w:eastAsiaTheme="minorEastAsia" w:cstheme="minorBidi"/>
      <w:szCs w:val="22"/>
    </w:rPr>
  </w:style>
  <w:style w:type="character" w:customStyle="1" w:styleId="EPEIntructionsChar">
    <w:name w:val="EPE Intructions Char"/>
    <w:basedOn w:val="DefaultParagraphFont"/>
    <w:link w:val="EPEIntructions"/>
    <w:rsid w:val="00317C1F"/>
    <w:rPr>
      <w:rFonts w:ascii="Times New Roman" w:eastAsiaTheme="minorEastAsia" w:hAnsi="Times New Roman"/>
      <w:sz w:val="24"/>
    </w:rPr>
  </w:style>
  <w:style w:type="paragraph" w:styleId="ListParagraph">
    <w:name w:val="List Paragraph"/>
    <w:basedOn w:val="Normal"/>
    <w:link w:val="ListParagraphChar"/>
    <w:uiPriority w:val="34"/>
    <w:qFormat/>
    <w:rsid w:val="00317C1F"/>
    <w:pPr>
      <w:ind w:left="720"/>
      <w:contextualSpacing/>
    </w:pPr>
  </w:style>
  <w:style w:type="paragraph" w:customStyle="1" w:styleId="EPEBullet">
    <w:name w:val="EPE Bullet"/>
    <w:basedOn w:val="Normal"/>
    <w:link w:val="EPEBulletChar"/>
    <w:rsid w:val="00317C1F"/>
    <w:pPr>
      <w:numPr>
        <w:numId w:val="9"/>
      </w:numPr>
    </w:pPr>
    <w:rPr>
      <w:rFonts w:eastAsiaTheme="minorEastAsia"/>
      <w:b/>
    </w:rPr>
  </w:style>
  <w:style w:type="character" w:customStyle="1" w:styleId="EPEBulletChar">
    <w:name w:val="EPE Bullet Char"/>
    <w:basedOn w:val="DefaultParagraphFont"/>
    <w:link w:val="EPEBullet"/>
    <w:rsid w:val="00317C1F"/>
    <w:rPr>
      <w:rFonts w:ascii="Times New Roman" w:eastAsiaTheme="minorEastAsia" w:hAnsi="Times New Roman" w:cs="Times New Roman"/>
      <w:b/>
      <w:sz w:val="24"/>
      <w:szCs w:val="24"/>
    </w:rPr>
  </w:style>
  <w:style w:type="paragraph" w:styleId="FootnoteText">
    <w:name w:val="footnote text"/>
    <w:basedOn w:val="Normal"/>
    <w:link w:val="FootnoteTextChar"/>
    <w:uiPriority w:val="99"/>
    <w:semiHidden/>
    <w:unhideWhenUsed/>
    <w:rsid w:val="00317C1F"/>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317C1F"/>
    <w:rPr>
      <w:rFonts w:eastAsiaTheme="minorEastAsia"/>
      <w:sz w:val="20"/>
      <w:szCs w:val="20"/>
    </w:rPr>
  </w:style>
  <w:style w:type="character" w:styleId="FootnoteReference">
    <w:name w:val="footnote reference"/>
    <w:basedOn w:val="DefaultParagraphFont"/>
    <w:uiPriority w:val="99"/>
    <w:semiHidden/>
    <w:unhideWhenUsed/>
    <w:rsid w:val="00317C1F"/>
    <w:rPr>
      <w:vertAlign w:val="superscript"/>
    </w:rPr>
  </w:style>
  <w:style w:type="paragraph" w:customStyle="1" w:styleId="EPESubtitle">
    <w:name w:val="EPE Subtitle"/>
    <w:basedOn w:val="Subtitle"/>
    <w:link w:val="EPESubtitleChar"/>
    <w:qFormat/>
    <w:rsid w:val="00687321"/>
    <w:pPr>
      <w:spacing w:before="120" w:after="200" w:line="276" w:lineRule="auto"/>
      <w:jc w:val="center"/>
    </w:pPr>
    <w:rPr>
      <w:b/>
      <w:i w:val="0"/>
      <w:sz w:val="36"/>
      <w:u w:val="single"/>
    </w:rPr>
  </w:style>
  <w:style w:type="character" w:customStyle="1" w:styleId="EPESubtitleChar">
    <w:name w:val="EPE Subtitle Char"/>
    <w:basedOn w:val="SubtitleChar"/>
    <w:link w:val="EPESubtitle"/>
    <w:rsid w:val="00687321"/>
    <w:rPr>
      <w:rFonts w:asciiTheme="majorHAnsi" w:eastAsiaTheme="majorEastAsia" w:hAnsiTheme="majorHAnsi" w:cstheme="majorBidi"/>
      <w:b/>
      <w:i w:val="0"/>
      <w:iCs/>
      <w:color w:val="DDDDDD" w:themeColor="accent1"/>
      <w:spacing w:val="15"/>
      <w:sz w:val="36"/>
      <w:szCs w:val="24"/>
      <w:u w:val="single"/>
    </w:rPr>
  </w:style>
  <w:style w:type="paragraph" w:styleId="Subtitle">
    <w:name w:val="Subtitle"/>
    <w:basedOn w:val="Normal"/>
    <w:next w:val="Normal"/>
    <w:link w:val="SubtitleChar"/>
    <w:uiPriority w:val="11"/>
    <w:qFormat/>
    <w:rsid w:val="00687321"/>
    <w:pPr>
      <w:numPr>
        <w:ilvl w:val="1"/>
      </w:numPr>
    </w:pPr>
    <w:rPr>
      <w:rFonts w:asciiTheme="majorHAnsi" w:eastAsiaTheme="majorEastAsia" w:hAnsiTheme="majorHAnsi" w:cstheme="majorBidi"/>
      <w:i/>
      <w:iCs/>
      <w:color w:val="DDDDDD" w:themeColor="accent1"/>
      <w:spacing w:val="15"/>
    </w:rPr>
  </w:style>
  <w:style w:type="character" w:customStyle="1" w:styleId="SubtitleChar">
    <w:name w:val="Subtitle Char"/>
    <w:basedOn w:val="DefaultParagraphFont"/>
    <w:link w:val="Subtitle"/>
    <w:uiPriority w:val="11"/>
    <w:rsid w:val="00687321"/>
    <w:rPr>
      <w:rFonts w:asciiTheme="majorHAnsi" w:eastAsiaTheme="majorEastAsia" w:hAnsiTheme="majorHAnsi" w:cstheme="majorBidi"/>
      <w:i/>
      <w:iCs/>
      <w:color w:val="DDDDDD" w:themeColor="accent1"/>
      <w:spacing w:val="15"/>
      <w:sz w:val="24"/>
      <w:szCs w:val="24"/>
    </w:rPr>
  </w:style>
  <w:style w:type="character" w:styleId="Strong">
    <w:name w:val="Strong"/>
    <w:aliases w:val="EPE Strong Subtitle"/>
    <w:basedOn w:val="DefaultParagraphFont"/>
    <w:uiPriority w:val="22"/>
    <w:qFormat/>
    <w:rsid w:val="00687321"/>
    <w:rPr>
      <w:rFonts w:cs="Times New Roman"/>
      <w:b/>
      <w:bCs/>
      <w:sz w:val="32"/>
    </w:rPr>
  </w:style>
  <w:style w:type="character" w:styleId="IntenseEmphasis">
    <w:name w:val="Intense Emphasis"/>
    <w:basedOn w:val="DefaultParagraphFont"/>
    <w:uiPriority w:val="21"/>
    <w:rsid w:val="00687321"/>
    <w:rPr>
      <w:rFonts w:cs="Times New Roman"/>
      <w:b/>
      <w:bCs/>
      <w:i/>
      <w:iCs/>
      <w:color w:val="DDDDDD" w:themeColor="accent1"/>
    </w:rPr>
  </w:style>
  <w:style w:type="paragraph" w:styleId="Quote">
    <w:name w:val="Quote"/>
    <w:basedOn w:val="Normal"/>
    <w:next w:val="Normal"/>
    <w:link w:val="QuoteChar"/>
    <w:uiPriority w:val="29"/>
    <w:qFormat/>
    <w:rsid w:val="00687321"/>
    <w:pPr>
      <w:spacing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687321"/>
    <w:rPr>
      <w:rFonts w:eastAsiaTheme="minorEastAsia"/>
      <w:i/>
      <w:iCs/>
      <w:color w:val="000000" w:themeColor="text1"/>
    </w:rPr>
  </w:style>
  <w:style w:type="paragraph" w:customStyle="1" w:styleId="EPECaption">
    <w:name w:val="EPE Caption"/>
    <w:basedOn w:val="Normal"/>
    <w:link w:val="EPECaptionChar"/>
    <w:qFormat/>
    <w:rsid w:val="00687321"/>
    <w:pPr>
      <w:jc w:val="center"/>
    </w:pPr>
    <w:rPr>
      <w:rFonts w:eastAsiaTheme="minorEastAsia"/>
      <w:b/>
    </w:rPr>
  </w:style>
  <w:style w:type="character" w:customStyle="1" w:styleId="EPECaptionChar">
    <w:name w:val="EPE Caption Char"/>
    <w:basedOn w:val="DefaultParagraphFont"/>
    <w:link w:val="EPECaption"/>
    <w:rsid w:val="00687321"/>
    <w:rPr>
      <w:rFonts w:ascii="Times New Roman" w:eastAsiaTheme="minorEastAsia" w:hAnsi="Times New Roman" w:cs="Times New Roman"/>
      <w:b/>
      <w:sz w:val="24"/>
      <w:szCs w:val="24"/>
    </w:rPr>
  </w:style>
  <w:style w:type="character" w:customStyle="1" w:styleId="ListParagraphChar">
    <w:name w:val="List Paragraph Char"/>
    <w:basedOn w:val="DefaultParagraphFont"/>
    <w:link w:val="ListParagraph"/>
    <w:uiPriority w:val="34"/>
    <w:rsid w:val="00687321"/>
    <w:rPr>
      <w:rFonts w:ascii="Times New Roman" w:eastAsia="Times New Roman" w:hAnsi="Times New Roman" w:cs="Times New Roman"/>
      <w:sz w:val="24"/>
      <w:szCs w:val="24"/>
    </w:rPr>
  </w:style>
  <w:style w:type="paragraph" w:customStyle="1" w:styleId="NormalHood">
    <w:name w:val="NormalHood"/>
    <w:basedOn w:val="Normal"/>
    <w:link w:val="NormalHoodChar"/>
    <w:autoRedefine/>
    <w:rsid w:val="00B27627"/>
    <w:pPr>
      <w:jc w:val="center"/>
    </w:pPr>
    <w:rPr>
      <w:rFonts w:eastAsiaTheme="minorEastAsia"/>
      <w:b/>
    </w:rPr>
  </w:style>
  <w:style w:type="character" w:styleId="SubtleReference">
    <w:name w:val="Subtle Reference"/>
    <w:basedOn w:val="DefaultParagraphFont"/>
    <w:uiPriority w:val="31"/>
    <w:qFormat/>
    <w:rsid w:val="00B27627"/>
    <w:rPr>
      <w:smallCaps/>
      <w:color w:val="B2B2B2" w:themeColor="accent2"/>
      <w:u w:val="single"/>
    </w:rPr>
  </w:style>
  <w:style w:type="character" w:customStyle="1" w:styleId="NormalHoodChar">
    <w:name w:val="NormalHood Char"/>
    <w:basedOn w:val="DefaultParagraphFont"/>
    <w:link w:val="NormalHood"/>
    <w:rsid w:val="00B27627"/>
    <w:rPr>
      <w:rFonts w:ascii="Times New Roman" w:eastAsiaTheme="minorEastAsia" w:hAnsi="Times New Roman" w:cs="Times New Roman"/>
      <w:b/>
      <w:sz w:val="24"/>
      <w:szCs w:val="24"/>
    </w:rPr>
  </w:style>
  <w:style w:type="table" w:styleId="LightList-Accent1">
    <w:name w:val="Light List Accent 1"/>
    <w:basedOn w:val="TableNormal"/>
    <w:uiPriority w:val="61"/>
    <w:rsid w:val="00B27627"/>
    <w:pPr>
      <w:spacing w:after="0" w:line="240" w:lineRule="auto"/>
    </w:pPr>
    <w:rPr>
      <w:rFonts w:eastAsiaTheme="minorEastAsia"/>
    </w:r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character" w:customStyle="1" w:styleId="apple-style-span">
    <w:name w:val="apple-style-span"/>
    <w:basedOn w:val="DefaultParagraphFont"/>
    <w:rsid w:val="00B27627"/>
  </w:style>
  <w:style w:type="character" w:customStyle="1" w:styleId="apple-converted-space">
    <w:name w:val="apple-converted-space"/>
    <w:basedOn w:val="DefaultParagraphFont"/>
    <w:rsid w:val="00B27627"/>
  </w:style>
  <w:style w:type="paragraph" w:customStyle="1" w:styleId="EPEBullet2">
    <w:name w:val="EPE Bullet 2"/>
    <w:basedOn w:val="EPEIntructions"/>
    <w:link w:val="EPEBullet2Char"/>
    <w:qFormat/>
    <w:rsid w:val="00753B13"/>
    <w:pPr>
      <w:numPr>
        <w:numId w:val="20"/>
      </w:numPr>
    </w:pPr>
  </w:style>
  <w:style w:type="paragraph" w:customStyle="1" w:styleId="FigureText">
    <w:name w:val="Figure Text"/>
    <w:basedOn w:val="EPEIntructions"/>
    <w:link w:val="FigureTextChar"/>
    <w:qFormat/>
    <w:rsid w:val="00753B13"/>
    <w:pPr>
      <w:jc w:val="center"/>
    </w:pPr>
    <w:rPr>
      <w:b/>
    </w:rPr>
  </w:style>
  <w:style w:type="character" w:customStyle="1" w:styleId="EPEBullet2Char">
    <w:name w:val="EPE Bullet 2 Char"/>
    <w:basedOn w:val="EPEIntructionsChar"/>
    <w:link w:val="EPEBullet2"/>
    <w:rsid w:val="00753B13"/>
    <w:rPr>
      <w:rFonts w:ascii="Times New Roman" w:eastAsiaTheme="minorEastAsia" w:hAnsi="Times New Roman"/>
      <w:sz w:val="24"/>
    </w:rPr>
  </w:style>
  <w:style w:type="character" w:customStyle="1" w:styleId="FigureTextChar">
    <w:name w:val="Figure Text Char"/>
    <w:basedOn w:val="EPEIntructionsChar"/>
    <w:link w:val="FigureText"/>
    <w:rsid w:val="00753B13"/>
    <w:rPr>
      <w:rFonts w:ascii="Times New Roman" w:eastAsiaTheme="minorEastAsia" w:hAnsi="Times New Roman"/>
      <w:b/>
      <w:sz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jpe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hyperlink" Target="mailto:info@hoodandson.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moodle.raytownschools.org/file.php/1/windows-logo.jpg" TargetMode="External"/><Relationship Id="rId33" Type="http://schemas.openxmlformats.org/officeDocument/2006/relationships/hyperlink" Target="http://www.facebook.com/media/set/\?set=a.10150192528181035.10150192528181035.601201044" TargetMode="External"/><Relationship Id="rId2" Type="http://schemas.openxmlformats.org/officeDocument/2006/relationships/customXml" Target="../customXml/item2.xml"/><Relationship Id="rId16" Type="http://schemas.openxmlformats.org/officeDocument/2006/relationships/hyperlink" Target="http://www.hoodandson.com/EPEv3.zip" TargetMode="External"/><Relationship Id="rId20" Type="http://schemas.openxmlformats.org/officeDocument/2006/relationships/image" Target="media/image7.jpeg"/><Relationship Id="rId29" Type="http://schemas.openxmlformats.org/officeDocument/2006/relationships/hyperlink" Target="mailto:bill.gates@microsoft.com!SteveJ@app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AA_Visual_Basic_Projects\EventPhotoMailer\Manual\Software-User-Manua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2010-08-21T00:00:00</PublishDate>
  <Abstract>This program was originally developed to help event photographers improve sales by providing a simple tool to email individual proofs to a large number of customers fast and easily. It has since evolved into a program that can seamlessly integrate a “Print to Email” &amp; a “Post to Facebook” features into many existing photography software packages.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EC0B6-56D9-42B8-BABB-03687B28E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Software-User-Manual.dotx</Template>
  <TotalTime>1393</TotalTime>
  <Pages>32</Pages>
  <Words>6342</Words>
  <Characters>36155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Software User Manual</vt:lpstr>
    </vt:vector>
  </TitlesOfParts>
  <Company>Adrian Hood Engineering Solutions</Company>
  <LinksUpToDate>false</LinksUpToDate>
  <CharactersWithSpaces>42413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Software User Manual</dc:title>
  <dc:creator>Adrian Hood, Sr. PhD</dc:creator>
  <cp:lastModifiedBy>AdrianSr</cp:lastModifiedBy>
  <cp:revision>12</cp:revision>
  <cp:lastPrinted>2013-12-28T16:14:00Z</cp:lastPrinted>
  <dcterms:created xsi:type="dcterms:W3CDTF">2011-09-06T17:21:00Z</dcterms:created>
  <dcterms:modified xsi:type="dcterms:W3CDTF">2016-02-13T17:55:00Z</dcterms:modified>
</cp:coreProperties>
</file>